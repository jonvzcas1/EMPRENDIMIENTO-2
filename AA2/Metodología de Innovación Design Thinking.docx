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D77FB" w14:textId="33C6BB40" w:rsidR="00E81978" w:rsidRPr="00642A06" w:rsidRDefault="004F6FE0">
      <w:pPr>
        <w:pStyle w:val="Ttulo"/>
        <w:rPr>
          <w:noProof/>
        </w:rPr>
      </w:pPr>
      <w:sdt>
        <w:sdtPr>
          <w:rPr>
            <w:noProof/>
          </w:rPr>
          <w:alias w:val="Título:"/>
          <w:tag w:val="Título:"/>
          <w:id w:val="726351117"/>
          <w:placeholder>
            <w:docPart w:val="E0FCFB17B17B42C98E21619087FFE6E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803C1D">
            <w:rPr>
              <w:noProof/>
            </w:rPr>
            <w:t>Metodología de Innovación Design Thinking: TAR-get.co</w:t>
          </w:r>
          <w:r w:rsidR="00803C1D">
            <w:rPr>
              <w:noProof/>
            </w:rPr>
            <w:br/>
          </w:r>
        </w:sdtContent>
      </w:sdt>
    </w:p>
    <w:p w14:paraId="44F09241" w14:textId="77777777" w:rsidR="00B823AA" w:rsidRPr="00642A06" w:rsidRDefault="00312FC7" w:rsidP="00B823AA">
      <w:pPr>
        <w:pStyle w:val="Ttulo21"/>
        <w:rPr>
          <w:noProof/>
        </w:rPr>
      </w:pPr>
      <w:r>
        <w:rPr>
          <w:noProof/>
        </w:rPr>
        <w:t>Jonathan Castillo Grajales</w:t>
      </w:r>
    </w:p>
    <w:p w14:paraId="5C2798AF" w14:textId="77777777" w:rsidR="00312FC7" w:rsidRPr="00642A06" w:rsidRDefault="00312FC7" w:rsidP="00312FC7">
      <w:pPr>
        <w:pStyle w:val="Ttulo21"/>
        <w:rPr>
          <w:noProof/>
        </w:rPr>
      </w:pPr>
      <w:r>
        <w:rPr>
          <w:noProof/>
        </w:rPr>
        <w:t>Fundación Unipanamericana Compensar</w:t>
      </w:r>
    </w:p>
    <w:sdt>
      <w:sdtPr>
        <w:rPr>
          <w:noProof/>
        </w:rPr>
        <w:alias w:val="Nota del autor:"/>
        <w:tag w:val="Nota del autor:"/>
        <w:id w:val="266668659"/>
        <w:placeholder>
          <w:docPart w:val="CF7667D6A69C4BEBA25A7B329B6B3FE4"/>
        </w:placeholder>
        <w:temporary/>
        <w:showingPlcHdr/>
        <w15:appearance w15:val="hidden"/>
      </w:sdtPr>
      <w:sdtEndPr/>
      <w:sdtContent>
        <w:p w14:paraId="76195FF1" w14:textId="77777777" w:rsidR="00E81978" w:rsidRPr="00642A06" w:rsidRDefault="005D3A03">
          <w:pPr>
            <w:pStyle w:val="Ttulo"/>
            <w:rPr>
              <w:noProof/>
            </w:rPr>
          </w:pPr>
          <w:r w:rsidRPr="00642A06">
            <w:rPr>
              <w:noProof/>
              <w:lang w:bidi="es-ES"/>
            </w:rPr>
            <w:t>Nota del autor</w:t>
          </w:r>
        </w:p>
      </w:sdtContent>
    </w:sdt>
    <w:p w14:paraId="46828FBF" w14:textId="77777777" w:rsidR="00E81978" w:rsidRDefault="00312FC7" w:rsidP="00B823AA">
      <w:pPr>
        <w:pStyle w:val="Ttulo21"/>
        <w:rPr>
          <w:noProof/>
        </w:rPr>
      </w:pPr>
      <w:r>
        <w:rPr>
          <w:noProof/>
        </w:rPr>
        <w:t xml:space="preserve">Beneficiario de Crédito Educativo ICETEX Tú Eliges.  Dirección Postal </w:t>
      </w:r>
      <w:r w:rsidRPr="001F23E3">
        <w:rPr>
          <w:noProof/>
        </w:rPr>
        <w:t>764501</w:t>
      </w:r>
    </w:p>
    <w:p w14:paraId="19D15B25" w14:textId="77777777" w:rsidR="00312FC7" w:rsidRDefault="00312FC7" w:rsidP="00312FC7">
      <w:pPr>
        <w:rPr>
          <w:noProof/>
        </w:rPr>
      </w:pPr>
    </w:p>
    <w:p w14:paraId="0FA25C3B" w14:textId="77777777" w:rsidR="00312FC7" w:rsidRPr="00312FC7" w:rsidRDefault="00312FC7" w:rsidP="00312FC7">
      <w:pPr>
        <w:tabs>
          <w:tab w:val="left" w:pos="172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33649D" wp14:editId="2BA78AFE">
            <wp:simplePos x="0" y="0"/>
            <wp:positionH relativeFrom="margin">
              <wp:align>right</wp:align>
            </wp:positionH>
            <wp:positionV relativeFrom="paragraph">
              <wp:posOffset>1689735</wp:posOffset>
            </wp:positionV>
            <wp:extent cx="5731510" cy="2018665"/>
            <wp:effectExtent l="0" t="0" r="254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re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sdt>
      <w:sdtPr>
        <w:rPr>
          <w:noProof/>
        </w:rPr>
        <w:alias w:val="Resumen:"/>
        <w:tag w:val="Resumen:"/>
        <w:id w:val="202146031"/>
        <w:placeholder>
          <w:docPart w:val="B31DA209C30F40DCAA63B16879A020D0"/>
        </w:placeholder>
        <w:temporary/>
        <w:showingPlcHdr/>
        <w15:appearance w15:val="hidden"/>
      </w:sdtPr>
      <w:sdtEndPr/>
      <w:sdtContent>
        <w:p w14:paraId="62B90957" w14:textId="77777777" w:rsidR="00E81978" w:rsidRPr="00642A06" w:rsidRDefault="005D3A03">
          <w:pPr>
            <w:pStyle w:val="Ttulodeseccin"/>
            <w:rPr>
              <w:noProof/>
            </w:rPr>
          </w:pPr>
          <w:r w:rsidRPr="004B1EFE">
            <w:rPr>
              <w:b/>
              <w:bCs/>
              <w:noProof/>
              <w:lang w:bidi="es-ES"/>
            </w:rPr>
            <w:t>Resumen</w:t>
          </w:r>
        </w:p>
      </w:sdtContent>
    </w:sdt>
    <w:p w14:paraId="4CA209AA" w14:textId="77777777" w:rsidR="004B1EFE" w:rsidRDefault="004B1EFE" w:rsidP="00013723">
      <w:pPr>
        <w:pStyle w:val="Sinespaciado"/>
        <w:jc w:val="both"/>
        <w:rPr>
          <w:noProof/>
        </w:rPr>
      </w:pPr>
    </w:p>
    <w:p w14:paraId="76FF4026" w14:textId="2F257FBC" w:rsidR="00803C1D" w:rsidRDefault="009A473D" w:rsidP="00013723">
      <w:pPr>
        <w:pStyle w:val="Sinespaciado"/>
        <w:jc w:val="both"/>
        <w:rPr>
          <w:noProof/>
        </w:rPr>
      </w:pPr>
      <w:r w:rsidRPr="004D379D">
        <w:rPr>
          <w:noProof/>
        </w:rPr>
        <w:t xml:space="preserve">TAR-get es un proyecto que busca ofrecer Asistencia Técnica </w:t>
      </w:r>
      <w:r w:rsidR="00803C1D">
        <w:rPr>
          <w:noProof/>
        </w:rPr>
        <w:t xml:space="preserve">Remota </w:t>
      </w:r>
      <w:r w:rsidRPr="004D379D">
        <w:rPr>
          <w:noProof/>
        </w:rPr>
        <w:t>Gratuita a personas que necesiten ayuda o asistencia técnica en temas relacionados con el area de sistemas</w:t>
      </w:r>
      <w:r w:rsidR="00803C1D">
        <w:rPr>
          <w:noProof/>
        </w:rPr>
        <w:t xml:space="preserve"> y las telecomunicaciones.</w:t>
      </w:r>
    </w:p>
    <w:p w14:paraId="0E370F91" w14:textId="77777777" w:rsidR="00803C1D" w:rsidRDefault="009A473D" w:rsidP="00013723">
      <w:pPr>
        <w:pStyle w:val="Sinespaciado"/>
        <w:jc w:val="both"/>
        <w:rPr>
          <w:noProof/>
        </w:rPr>
      </w:pPr>
      <w:r w:rsidRPr="004D379D">
        <w:rPr>
          <w:noProof/>
        </w:rPr>
        <w:t xml:space="preserve">Adicionalmente se ofrecen servicios de pago para empresas y particulares. </w:t>
      </w:r>
    </w:p>
    <w:p w14:paraId="2E1CF647" w14:textId="77777777" w:rsidR="004B1EFE" w:rsidRDefault="004B1EFE" w:rsidP="00013723">
      <w:pPr>
        <w:pStyle w:val="Sinespaciado"/>
        <w:jc w:val="both"/>
        <w:rPr>
          <w:b/>
          <w:bCs/>
          <w:noProof/>
        </w:rPr>
      </w:pPr>
    </w:p>
    <w:p w14:paraId="13E89ED3" w14:textId="2820CC33" w:rsidR="00803C1D" w:rsidRDefault="00803C1D" w:rsidP="00013723">
      <w:pPr>
        <w:pStyle w:val="Sinespaciado"/>
        <w:jc w:val="both"/>
        <w:rPr>
          <w:b/>
          <w:bCs/>
          <w:noProof/>
        </w:rPr>
      </w:pPr>
      <w:r w:rsidRPr="00803C1D">
        <w:rPr>
          <w:b/>
          <w:bCs/>
          <w:noProof/>
        </w:rPr>
        <w:t>El significado de TAR-get</w:t>
      </w:r>
    </w:p>
    <w:p w14:paraId="6FA83A80" w14:textId="12C946E7" w:rsidR="00E81978" w:rsidRPr="00642A06" w:rsidRDefault="009A473D" w:rsidP="00013723">
      <w:pPr>
        <w:pStyle w:val="Sinespaciado"/>
        <w:jc w:val="both"/>
        <w:rPr>
          <w:noProof/>
        </w:rPr>
      </w:pPr>
      <w:r w:rsidRPr="004D379D">
        <w:rPr>
          <w:noProof/>
        </w:rPr>
        <w:t>TAR-get es un juego de palabras que significa varias cosas</w:t>
      </w:r>
      <w:r w:rsidR="00803C1D">
        <w:rPr>
          <w:noProof/>
        </w:rPr>
        <w:t>,</w:t>
      </w:r>
      <w:r w:rsidRPr="004D379D">
        <w:rPr>
          <w:noProof/>
        </w:rPr>
        <w:t xml:space="preserve"> se le conoce generalmente como Objetivo, el objetivo son las personas, TAR es equivalente a Asistencia Técnica Remota en Ingles y get es equivalente a Obten. En resumen TAR-get</w:t>
      </w:r>
      <w:r w:rsidR="00803C1D">
        <w:rPr>
          <w:noProof/>
        </w:rPr>
        <w:t>:</w:t>
      </w:r>
      <w:r w:rsidRPr="004D379D">
        <w:rPr>
          <w:noProof/>
        </w:rPr>
        <w:t xml:space="preserve"> </w:t>
      </w:r>
      <w:r>
        <w:rPr>
          <w:noProof/>
        </w:rPr>
        <w:t xml:space="preserve"> </w:t>
      </w:r>
      <w:r w:rsidRPr="004D379D">
        <w:rPr>
          <w:noProof/>
        </w:rPr>
        <w:t xml:space="preserve"> Obten Asistencia Técnica Remota.</w:t>
      </w:r>
    </w:p>
    <w:p w14:paraId="23D92FEC" w14:textId="77777777" w:rsidR="00E81978" w:rsidRPr="00642A06" w:rsidRDefault="005D3A03">
      <w:pPr>
        <w:rPr>
          <w:noProof/>
        </w:rPr>
      </w:pPr>
      <w:r w:rsidRPr="00642A06">
        <w:rPr>
          <w:rStyle w:val="nfasis"/>
          <w:noProof/>
          <w:lang w:bidi="es-ES"/>
        </w:rPr>
        <w:t>Palabras clave</w:t>
      </w:r>
      <w:r w:rsidR="00FA473C" w:rsidRPr="00642A06">
        <w:rPr>
          <w:noProof/>
          <w:lang w:bidi="es-ES"/>
        </w:rPr>
        <w:t xml:space="preserve">: </w:t>
      </w:r>
      <w:r w:rsidR="009A473D">
        <w:rPr>
          <w:noProof/>
          <w:lang w:bidi="es-ES"/>
        </w:rPr>
        <w:t>Sistemas, redes, wifi, cctv, mantenimientos.</w:t>
      </w:r>
    </w:p>
    <w:p w14:paraId="5E10281B" w14:textId="3273B2FC" w:rsidR="00E81978" w:rsidRPr="00642A06" w:rsidRDefault="004F6FE0">
      <w:pPr>
        <w:pStyle w:val="Ttulodeseccin"/>
        <w:rPr>
          <w:noProof/>
        </w:rPr>
      </w:pPr>
      <w:sdt>
        <w:sdtPr>
          <w:rPr>
            <w:b/>
            <w:bCs/>
            <w:noProof/>
          </w:rPr>
          <w:alias w:val="Título de sección:"/>
          <w:tag w:val="Título de sección:"/>
          <w:id w:val="984196707"/>
          <w:placeholder>
            <w:docPart w:val="0A58A2AF01AA4A0085B76BE49CE5A68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B02613" w:rsidRPr="004B1EFE">
            <w:rPr>
              <w:b/>
              <w:bCs/>
              <w:noProof/>
            </w:rPr>
            <w:t>Metodología de Innovación Design Thinking: TAR-get.co</w:t>
          </w:r>
          <w:r w:rsidR="00803C1D" w:rsidRPr="004B1EFE">
            <w:rPr>
              <w:b/>
              <w:bCs/>
              <w:noProof/>
            </w:rPr>
            <w:br/>
          </w:r>
        </w:sdtContent>
      </w:sdt>
    </w:p>
    <w:p w14:paraId="2CDF7691" w14:textId="259A3FB7" w:rsidR="00E81978" w:rsidRPr="003A08BF" w:rsidRDefault="003A08BF" w:rsidP="00013723">
      <w:pPr>
        <w:jc w:val="both"/>
        <w:rPr>
          <w:noProof/>
        </w:rPr>
      </w:pPr>
      <w:r>
        <w:rPr>
          <w:noProof/>
        </w:rPr>
        <w:t>Ortega, M. S., &amp; Ceballos</w:t>
      </w:r>
      <w:r>
        <w:rPr>
          <w:noProof/>
          <w:color w:val="00B0F0"/>
        </w:rPr>
        <w:t xml:space="preserve"> </w:t>
      </w:r>
      <w:r w:rsidRPr="003A08BF">
        <w:rPr>
          <w:noProof/>
        </w:rPr>
        <w:t>Afirman: “</w:t>
      </w:r>
      <w:r w:rsidR="006D1FBB" w:rsidRPr="003A08BF">
        <w:rPr>
          <w:noProof/>
        </w:rPr>
        <w:t>Design thinking se traduce como pensamiento de diseño. El pensamiento de diseño consiste en pensar como un diseñador. Los diseñadores pueden transformar la manera de desarrollar productos, servicios, procesos y cualquier estrategia de la empresa</w:t>
      </w:r>
      <w:r w:rsidRPr="003A08BF">
        <w:rPr>
          <w:noProof/>
        </w:rPr>
        <w:t>”</w:t>
      </w:r>
      <w:r w:rsidR="006D1FBB" w:rsidRPr="003A08BF">
        <w:rPr>
          <w:noProof/>
        </w:rPr>
        <w:t xml:space="preserve"> </w:t>
      </w:r>
      <w:r w:rsidRPr="003A08BF">
        <w:rPr>
          <w:noProof/>
        </w:rPr>
        <w:t>(p</w:t>
      </w:r>
      <w:r w:rsidR="006D1FBB" w:rsidRPr="003A08BF">
        <w:rPr>
          <w:noProof/>
        </w:rPr>
        <w:t>. 13</w:t>
      </w:r>
      <w:r w:rsidRPr="003A08BF">
        <w:rPr>
          <w:noProof/>
        </w:rPr>
        <w:t>).</w:t>
      </w:r>
    </w:p>
    <w:p w14:paraId="52A9CFBB" w14:textId="0B784AE0" w:rsidR="00803C1D" w:rsidRDefault="00803C1D" w:rsidP="00013723">
      <w:pPr>
        <w:jc w:val="both"/>
        <w:rPr>
          <w:noProof/>
          <w:color w:val="00B0F0"/>
        </w:rPr>
      </w:pPr>
    </w:p>
    <w:p w14:paraId="20DD2F8B" w14:textId="6075BBDD" w:rsidR="000A1A07" w:rsidRDefault="000A1A07" w:rsidP="00013723">
      <w:pPr>
        <w:jc w:val="both"/>
        <w:rPr>
          <w:noProof/>
          <w:color w:val="00B0F0"/>
        </w:rPr>
      </w:pPr>
    </w:p>
    <w:p w14:paraId="1FB4FB5B" w14:textId="7D1BA560" w:rsidR="000A1A07" w:rsidRDefault="000A1A07" w:rsidP="00013723">
      <w:pPr>
        <w:jc w:val="both"/>
        <w:rPr>
          <w:noProof/>
          <w:color w:val="00B0F0"/>
        </w:rPr>
      </w:pPr>
    </w:p>
    <w:p w14:paraId="28A4537B" w14:textId="4323560C" w:rsidR="000A1A07" w:rsidRDefault="000A1A07" w:rsidP="00013723">
      <w:pPr>
        <w:jc w:val="both"/>
        <w:rPr>
          <w:noProof/>
          <w:color w:val="00B0F0"/>
        </w:rPr>
      </w:pPr>
    </w:p>
    <w:p w14:paraId="3DA8E553" w14:textId="13726843" w:rsidR="000A1A07" w:rsidRDefault="000A1A07" w:rsidP="00013723">
      <w:pPr>
        <w:jc w:val="both"/>
        <w:rPr>
          <w:noProof/>
          <w:color w:val="00B0F0"/>
        </w:rPr>
      </w:pPr>
    </w:p>
    <w:p w14:paraId="27169447" w14:textId="28433BA4" w:rsidR="000A1A07" w:rsidRDefault="000A1A07" w:rsidP="00013723">
      <w:pPr>
        <w:jc w:val="both"/>
        <w:rPr>
          <w:noProof/>
          <w:color w:val="00B0F0"/>
        </w:rPr>
      </w:pPr>
    </w:p>
    <w:p w14:paraId="3653BFDF" w14:textId="45F497D1" w:rsidR="000A1A07" w:rsidRDefault="000A1A07" w:rsidP="00013723">
      <w:pPr>
        <w:jc w:val="both"/>
        <w:rPr>
          <w:noProof/>
          <w:color w:val="00B0F0"/>
        </w:rPr>
      </w:pPr>
    </w:p>
    <w:p w14:paraId="5371038B" w14:textId="31A1C470" w:rsidR="000A1A07" w:rsidRDefault="000A1A07" w:rsidP="00013723">
      <w:pPr>
        <w:jc w:val="both"/>
        <w:rPr>
          <w:noProof/>
          <w:color w:val="00B0F0"/>
        </w:rPr>
      </w:pPr>
    </w:p>
    <w:p w14:paraId="25F9C778" w14:textId="7A6604B5" w:rsidR="000A1A07" w:rsidRDefault="000A1A07" w:rsidP="00013723">
      <w:pPr>
        <w:jc w:val="both"/>
        <w:rPr>
          <w:noProof/>
          <w:color w:val="00B0F0"/>
        </w:rPr>
      </w:pPr>
    </w:p>
    <w:p w14:paraId="36CF83D9" w14:textId="5201EB7B" w:rsidR="000A1A07" w:rsidRDefault="000A1A07" w:rsidP="00013723">
      <w:pPr>
        <w:jc w:val="both"/>
        <w:rPr>
          <w:noProof/>
          <w:color w:val="00B0F0"/>
        </w:rPr>
      </w:pPr>
    </w:p>
    <w:p w14:paraId="2EB3AABF" w14:textId="3DAA2BCA" w:rsidR="000A1A07" w:rsidRDefault="000A1A07" w:rsidP="00013723">
      <w:pPr>
        <w:jc w:val="both"/>
        <w:rPr>
          <w:noProof/>
          <w:color w:val="00B0F0"/>
        </w:rPr>
      </w:pPr>
    </w:p>
    <w:p w14:paraId="445ECC62" w14:textId="03D3A9F1" w:rsidR="000A1A07" w:rsidRDefault="000A1A07" w:rsidP="00013723">
      <w:pPr>
        <w:jc w:val="both"/>
        <w:rPr>
          <w:noProof/>
          <w:color w:val="00B0F0"/>
        </w:rPr>
      </w:pPr>
    </w:p>
    <w:p w14:paraId="6A2B29F6" w14:textId="14F5B10A" w:rsidR="000A1A07" w:rsidRDefault="000A1A07" w:rsidP="00013723">
      <w:pPr>
        <w:jc w:val="both"/>
        <w:rPr>
          <w:noProof/>
          <w:color w:val="00B0F0"/>
        </w:rPr>
      </w:pPr>
    </w:p>
    <w:p w14:paraId="30958AF9" w14:textId="74015117" w:rsidR="000A1A07" w:rsidRDefault="000A1A07" w:rsidP="00013723">
      <w:pPr>
        <w:jc w:val="both"/>
        <w:rPr>
          <w:noProof/>
          <w:color w:val="00B0F0"/>
        </w:rPr>
      </w:pPr>
    </w:p>
    <w:p w14:paraId="7190C900" w14:textId="5A7C09B2" w:rsidR="000A1A07" w:rsidRDefault="000A1A07" w:rsidP="00013723">
      <w:pPr>
        <w:jc w:val="both"/>
        <w:rPr>
          <w:noProof/>
          <w:color w:val="00B0F0"/>
        </w:rPr>
      </w:pPr>
    </w:p>
    <w:p w14:paraId="638CE5E0" w14:textId="2F5BB804" w:rsidR="000A1A07" w:rsidRDefault="000A1A07" w:rsidP="00013723">
      <w:pPr>
        <w:jc w:val="both"/>
        <w:rPr>
          <w:noProof/>
          <w:color w:val="00B0F0"/>
        </w:rPr>
      </w:pPr>
    </w:p>
    <w:p w14:paraId="6CAF2BAC" w14:textId="172B447F" w:rsidR="000A1A07" w:rsidRDefault="000A1A07" w:rsidP="00013723">
      <w:pPr>
        <w:jc w:val="both"/>
        <w:rPr>
          <w:noProof/>
          <w:color w:val="00B0F0"/>
        </w:rPr>
      </w:pPr>
    </w:p>
    <w:p w14:paraId="71EF7BE6" w14:textId="0B711680" w:rsidR="000A1A07" w:rsidRDefault="000A1A07" w:rsidP="00013723">
      <w:pPr>
        <w:jc w:val="both"/>
        <w:rPr>
          <w:noProof/>
          <w:color w:val="00B0F0"/>
        </w:rPr>
      </w:pPr>
    </w:p>
    <w:p w14:paraId="0C78EE5E" w14:textId="4FCF126A" w:rsidR="000A1A07" w:rsidRDefault="000A1A07" w:rsidP="00013723">
      <w:pPr>
        <w:jc w:val="both"/>
        <w:rPr>
          <w:noProof/>
          <w:color w:val="00B0F0"/>
        </w:rPr>
      </w:pPr>
    </w:p>
    <w:p w14:paraId="560246A5" w14:textId="305D157D" w:rsidR="000A1A07" w:rsidRDefault="000A1A07" w:rsidP="00013723">
      <w:pPr>
        <w:jc w:val="both"/>
        <w:rPr>
          <w:noProof/>
          <w:color w:val="00B0F0"/>
        </w:rPr>
      </w:pPr>
    </w:p>
    <w:p w14:paraId="13D45B97" w14:textId="46702A97" w:rsidR="00E81978" w:rsidRDefault="00EF6561">
      <w:pPr>
        <w:pStyle w:val="Ttulo1"/>
        <w:rPr>
          <w:noProof/>
          <w:vertAlign w:val="superscript"/>
        </w:rPr>
      </w:pPr>
      <w:r>
        <w:rPr>
          <w:noProof/>
        </w:rPr>
        <w:t>Poniendo en práctica esta metodología en TAR-get.co</w:t>
      </w:r>
      <w:r w:rsidR="00B02613" w:rsidRPr="00B02613">
        <w:rPr>
          <w:noProof/>
          <w:vertAlign w:val="superscript"/>
        </w:rPr>
        <w:t>1</w:t>
      </w:r>
    </w:p>
    <w:p w14:paraId="581EC2D6" w14:textId="77777777" w:rsidR="004B1EFE" w:rsidRPr="004B1EFE" w:rsidRDefault="004B1EFE" w:rsidP="004B1EFE"/>
    <w:p w14:paraId="54CA6B33" w14:textId="2BDD2953" w:rsidR="000A1A07" w:rsidRDefault="00EF6561" w:rsidP="00013723">
      <w:pPr>
        <w:jc w:val="both"/>
        <w:rPr>
          <w:noProof/>
        </w:rPr>
      </w:pPr>
      <w:r>
        <w:rPr>
          <w:noProof/>
        </w:rPr>
        <w:t>Este método puede resumirse en una serie de etapas que en esencia son: comprender, observar, definir, idear, prototipar, testar, implementar y aprender. En el marco de estas fases, se definieron problemas y se realizaron las preguntas adecuadas para crear más ideas y seleccionar las mejores respuestas.</w:t>
      </w:r>
    </w:p>
    <w:p w14:paraId="5E871B49" w14:textId="77777777" w:rsidR="000A1A07" w:rsidRDefault="000A1A07">
      <w:pPr>
        <w:rPr>
          <w:noProof/>
        </w:rPr>
      </w:pPr>
      <w:r>
        <w:rPr>
          <w:noProof/>
        </w:rPr>
        <w:br w:type="page"/>
      </w:r>
    </w:p>
    <w:p w14:paraId="5C0BB2F1" w14:textId="77777777" w:rsidR="000A1A07" w:rsidRDefault="000A1A07">
      <w:pPr>
        <w:rPr>
          <w:noProof/>
        </w:rPr>
        <w:sectPr w:rsidR="000A1A07" w:rsidSect="00D932D1">
          <w:headerReference w:type="default" r:id="rId10"/>
          <w:headerReference w:type="first" r:id="rId11"/>
          <w:footnotePr>
            <w:pos w:val="beneathText"/>
          </w:footnotePr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47F57F8" w14:textId="7F836662" w:rsidR="00EF6561" w:rsidRDefault="00EF6561">
      <w:pPr>
        <w:rPr>
          <w:noProof/>
        </w:rPr>
      </w:pPr>
    </w:p>
    <w:p w14:paraId="6EFBB8DB" w14:textId="49A87927" w:rsidR="000A1A07" w:rsidRDefault="000A1A07">
      <w:pPr>
        <w:rPr>
          <w:noProof/>
        </w:rPr>
      </w:pPr>
      <w:r>
        <w:rPr>
          <w:noProof/>
        </w:rPr>
        <w:drawing>
          <wp:inline distT="0" distB="0" distL="0" distR="0" wp14:anchorId="5F3C971F" wp14:editId="37CCCA0D">
            <wp:extent cx="8208335" cy="3823068"/>
            <wp:effectExtent l="0" t="0" r="254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43423" cy="38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BA21" w14:textId="02B3BD24" w:rsidR="000A1A07" w:rsidRDefault="00EF6561" w:rsidP="000A1A07">
      <w:pPr>
        <w:jc w:val="center"/>
        <w:rPr>
          <w:noProof/>
        </w:rPr>
      </w:pPr>
      <w:r>
        <w:rPr>
          <w:noProof/>
        </w:rPr>
        <w:t xml:space="preserve">Proceso de Design Thinking. Fuente: </w:t>
      </w:r>
      <w:r w:rsidRPr="00EF6561">
        <w:rPr>
          <w:noProof/>
        </w:rPr>
        <w:t>Martín Hoare (ar.linkedin.com/in/marinhoare</w:t>
      </w:r>
    </w:p>
    <w:p w14:paraId="446BC779" w14:textId="77777777" w:rsidR="000A1A07" w:rsidRDefault="000A1A07">
      <w:pPr>
        <w:rPr>
          <w:noProof/>
        </w:rPr>
      </w:pPr>
      <w:r>
        <w:rPr>
          <w:noProof/>
        </w:rPr>
        <w:br w:type="page"/>
      </w:r>
    </w:p>
    <w:p w14:paraId="781C747F" w14:textId="77777777" w:rsidR="000A1A07" w:rsidRDefault="000A1A07">
      <w:pPr>
        <w:rPr>
          <w:noProof/>
        </w:rPr>
        <w:sectPr w:rsidR="000A1A07" w:rsidSect="000A1A07">
          <w:footnotePr>
            <w:pos w:val="beneathText"/>
          </w:footnotePr>
          <w:pgSz w:w="16838" w:h="11906" w:orient="landscape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11779B3" w14:textId="13880523" w:rsidR="00E81978" w:rsidRDefault="004B1EFE" w:rsidP="00751730">
      <w:pPr>
        <w:pStyle w:val="Ttulo2"/>
        <w:jc w:val="center"/>
        <w:rPr>
          <w:noProof/>
        </w:rPr>
      </w:pPr>
      <w:r>
        <w:rPr>
          <w:noProof/>
        </w:rPr>
        <w:lastRenderedPageBreak/>
        <w:t>COMPRENDER</w:t>
      </w:r>
      <w:r w:rsidR="00C7413D">
        <w:rPr>
          <w:noProof/>
        </w:rPr>
        <w:t>.</w:t>
      </w:r>
    </w:p>
    <w:p w14:paraId="62AF1CA3" w14:textId="77777777" w:rsidR="004B1EFE" w:rsidRDefault="004B1EFE" w:rsidP="004B1EFE">
      <w:pPr>
        <w:sectPr w:rsidR="004B1EFE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0CA4AF95" w14:textId="4CA71038" w:rsidR="00E81978" w:rsidRDefault="00785535" w:rsidP="00751730">
      <w:pPr>
        <w:pStyle w:val="Sinespaciado"/>
        <w:ind w:firstLine="720"/>
        <w:jc w:val="both"/>
        <w:rPr>
          <w:noProof/>
        </w:rPr>
      </w:pPr>
      <w:r>
        <w:rPr>
          <w:noProof/>
        </w:rPr>
        <w:t>El problema a resolver es la atención oportuna a preguntas técnicas, servicios, soluciones de información, conectividad y telecomunicaciones de</w:t>
      </w:r>
      <w:r w:rsidR="004B1EFE">
        <w:rPr>
          <w:noProof/>
        </w:rPr>
        <w:t>l sector comercial</w:t>
      </w:r>
      <w:r>
        <w:rPr>
          <w:noProof/>
        </w:rPr>
        <w:t xml:space="preserve"> y los habitantes de Buenaventura</w:t>
      </w:r>
      <w:r w:rsidR="004B1EFE">
        <w:rPr>
          <w:noProof/>
        </w:rPr>
        <w:t>.</w:t>
      </w:r>
    </w:p>
    <w:p w14:paraId="2EDE3A12" w14:textId="77777777" w:rsidR="004B1EFE" w:rsidRDefault="004B1EFE">
      <w:pPr>
        <w:pStyle w:val="Sinespaciado"/>
        <w:rPr>
          <w:b/>
          <w:bCs/>
          <w:noProof/>
        </w:rPr>
        <w:sectPr w:rsidR="004B1EFE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11349B4" w14:textId="77777777" w:rsidR="004B1EFE" w:rsidRDefault="004B1EFE">
      <w:pPr>
        <w:pStyle w:val="Sinespaciado"/>
        <w:rPr>
          <w:b/>
          <w:bCs/>
          <w:noProof/>
        </w:rPr>
      </w:pPr>
    </w:p>
    <w:p w14:paraId="630977C1" w14:textId="77777777" w:rsidR="004B1EFE" w:rsidRDefault="004B1EFE">
      <w:pPr>
        <w:pStyle w:val="Sinespaciado"/>
        <w:rPr>
          <w:b/>
          <w:bCs/>
          <w:noProof/>
        </w:rPr>
        <w:sectPr w:rsidR="004B1EFE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4F09BA8" w14:textId="59851F2A" w:rsidR="00785535" w:rsidRPr="004B1EFE" w:rsidRDefault="00785535">
      <w:pPr>
        <w:pStyle w:val="Sinespaciado"/>
        <w:rPr>
          <w:b/>
          <w:bCs/>
          <w:noProof/>
        </w:rPr>
      </w:pPr>
      <w:r w:rsidRPr="004B1EFE">
        <w:rPr>
          <w:b/>
          <w:bCs/>
          <w:noProof/>
        </w:rPr>
        <w:t>¿Cúal es la perspectiva de las empresas y particulares?</w:t>
      </w:r>
    </w:p>
    <w:p w14:paraId="33E61D1D" w14:textId="77777777" w:rsidR="004B1EFE" w:rsidRDefault="004B1EFE">
      <w:pPr>
        <w:pStyle w:val="Sinespaciado"/>
        <w:rPr>
          <w:noProof/>
        </w:rPr>
        <w:sectPr w:rsidR="004B1EFE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3D903C2C" w14:textId="133358E6" w:rsidR="001E4215" w:rsidRDefault="001E4215">
      <w:pPr>
        <w:pStyle w:val="Sinespaciado"/>
        <w:rPr>
          <w:noProof/>
        </w:rPr>
      </w:pPr>
      <w:r>
        <w:rPr>
          <w:noProof/>
        </w:rPr>
        <w:t xml:space="preserve">De acuerdo a la experiencia y la relación con los clientes, lo que quieren los usuarios es atención oportuna, calidad en </w:t>
      </w:r>
      <w:r>
        <w:rPr>
          <w:noProof/>
        </w:rPr>
        <w:t>el producto o servicio, responsabilidad y honestenidad.</w:t>
      </w:r>
    </w:p>
    <w:p w14:paraId="243292C7" w14:textId="77777777" w:rsidR="004B1EFE" w:rsidRDefault="004B1EFE">
      <w:pPr>
        <w:pStyle w:val="Sinespaciado"/>
        <w:rPr>
          <w:noProof/>
        </w:rPr>
      </w:pPr>
    </w:p>
    <w:p w14:paraId="7AC7B3FE" w14:textId="77777777" w:rsidR="007D0303" w:rsidRDefault="007D0303">
      <w:pPr>
        <w:pStyle w:val="Sinespaciado"/>
        <w:rPr>
          <w:noProof/>
        </w:rPr>
      </w:pPr>
    </w:p>
    <w:p w14:paraId="40A048CB" w14:textId="43359CA8" w:rsidR="007D0303" w:rsidRDefault="007D0303">
      <w:pPr>
        <w:pStyle w:val="Sinespaciado"/>
        <w:rPr>
          <w:noProof/>
        </w:rPr>
        <w:sectPr w:rsidR="007D0303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61612A0A" w14:textId="6B85B0FA" w:rsidR="00785535" w:rsidRPr="004B1EFE" w:rsidRDefault="00785535">
      <w:pPr>
        <w:pStyle w:val="Sinespaciado"/>
        <w:rPr>
          <w:b/>
          <w:bCs/>
          <w:noProof/>
        </w:rPr>
      </w:pPr>
      <w:r w:rsidRPr="004B1EFE">
        <w:rPr>
          <w:b/>
          <w:bCs/>
          <w:noProof/>
        </w:rPr>
        <w:t>¿Cuáles son las necesidades más relevantes?</w:t>
      </w:r>
    </w:p>
    <w:p w14:paraId="6796BB77" w14:textId="77777777" w:rsidR="001E4215" w:rsidRDefault="00B7265A" w:rsidP="00B7265A">
      <w:pPr>
        <w:pStyle w:val="Sinespaciado"/>
        <w:numPr>
          <w:ilvl w:val="0"/>
          <w:numId w:val="16"/>
        </w:numPr>
        <w:rPr>
          <w:noProof/>
        </w:rPr>
      </w:pPr>
      <w:r>
        <w:rPr>
          <w:noProof/>
        </w:rPr>
        <w:t>Asistencia técnica</w:t>
      </w:r>
    </w:p>
    <w:p w14:paraId="1CA2AB69" w14:textId="77777777" w:rsidR="00B7265A" w:rsidRDefault="00B7265A" w:rsidP="00B7265A">
      <w:pPr>
        <w:pStyle w:val="Sinespaciado"/>
        <w:numPr>
          <w:ilvl w:val="0"/>
          <w:numId w:val="16"/>
        </w:numPr>
        <w:rPr>
          <w:noProof/>
        </w:rPr>
      </w:pPr>
      <w:r>
        <w:rPr>
          <w:noProof/>
        </w:rPr>
        <w:t>Soluciones de instalación</w:t>
      </w:r>
    </w:p>
    <w:p w14:paraId="27969331" w14:textId="77777777" w:rsidR="00B7265A" w:rsidRDefault="00B7265A" w:rsidP="00B7265A">
      <w:pPr>
        <w:pStyle w:val="Sinespaciado"/>
        <w:numPr>
          <w:ilvl w:val="0"/>
          <w:numId w:val="16"/>
        </w:numPr>
        <w:rPr>
          <w:noProof/>
        </w:rPr>
      </w:pPr>
      <w:r>
        <w:rPr>
          <w:noProof/>
        </w:rPr>
        <w:t>Mantenimientos</w:t>
      </w:r>
    </w:p>
    <w:p w14:paraId="5699938B" w14:textId="77777777" w:rsidR="00B7265A" w:rsidRDefault="00B7265A" w:rsidP="00B7265A">
      <w:pPr>
        <w:pStyle w:val="Sinespaciado"/>
        <w:numPr>
          <w:ilvl w:val="0"/>
          <w:numId w:val="16"/>
        </w:numPr>
        <w:rPr>
          <w:noProof/>
        </w:rPr>
      </w:pPr>
      <w:r>
        <w:rPr>
          <w:noProof/>
        </w:rPr>
        <w:t>Soporte Express</w:t>
      </w:r>
    </w:p>
    <w:p w14:paraId="5CBE260B" w14:textId="53D9F789" w:rsidR="00B7265A" w:rsidRDefault="00B7265A" w:rsidP="00B7265A">
      <w:pPr>
        <w:pStyle w:val="Sinespaciado"/>
        <w:numPr>
          <w:ilvl w:val="0"/>
          <w:numId w:val="16"/>
        </w:numPr>
        <w:rPr>
          <w:noProof/>
        </w:rPr>
      </w:pPr>
      <w:r>
        <w:rPr>
          <w:noProof/>
        </w:rPr>
        <w:t>Repuestos</w:t>
      </w:r>
    </w:p>
    <w:p w14:paraId="6BFA2765" w14:textId="4898469E" w:rsidR="004B1EFE" w:rsidRDefault="004B1EFE" w:rsidP="004B1EFE">
      <w:pPr>
        <w:pStyle w:val="Sinespaciado"/>
        <w:ind w:left="720"/>
        <w:rPr>
          <w:noProof/>
        </w:rPr>
      </w:pPr>
    </w:p>
    <w:p w14:paraId="14D9EDF9" w14:textId="078B2361" w:rsidR="004B1EFE" w:rsidRDefault="004B1EFE" w:rsidP="004B1EFE">
      <w:pPr>
        <w:pStyle w:val="Sinespaciado"/>
        <w:ind w:left="720"/>
        <w:rPr>
          <w:noProof/>
        </w:rPr>
      </w:pPr>
    </w:p>
    <w:p w14:paraId="7FD9035F" w14:textId="43634A20" w:rsidR="004B1EFE" w:rsidRDefault="004B1EFE" w:rsidP="004B1EFE">
      <w:pPr>
        <w:pStyle w:val="Sinespaciado"/>
        <w:ind w:left="720"/>
        <w:rPr>
          <w:noProof/>
        </w:rPr>
      </w:pPr>
    </w:p>
    <w:p w14:paraId="531F75C8" w14:textId="72EA7E24" w:rsidR="004B1EFE" w:rsidRDefault="004B1EFE" w:rsidP="004B1EFE">
      <w:pPr>
        <w:pStyle w:val="Sinespaciado"/>
        <w:ind w:left="720"/>
        <w:rPr>
          <w:noProof/>
        </w:rPr>
      </w:pPr>
    </w:p>
    <w:p w14:paraId="28F61E9F" w14:textId="77777777" w:rsidR="004B1EFE" w:rsidRDefault="004B1EFE" w:rsidP="004B1EFE">
      <w:pPr>
        <w:pStyle w:val="Sinespaciado"/>
        <w:ind w:left="720"/>
        <w:rPr>
          <w:noProof/>
        </w:rPr>
      </w:pPr>
    </w:p>
    <w:p w14:paraId="1C78261D" w14:textId="77777777" w:rsidR="004B1EFE" w:rsidRDefault="004B1EFE" w:rsidP="004B1EFE">
      <w:pPr>
        <w:pStyle w:val="Sinespaciado"/>
        <w:ind w:left="720"/>
        <w:rPr>
          <w:noProof/>
        </w:rPr>
      </w:pPr>
    </w:p>
    <w:p w14:paraId="05C65914" w14:textId="0145700B" w:rsidR="00785535" w:rsidRPr="004B1EFE" w:rsidRDefault="00785535">
      <w:pPr>
        <w:pStyle w:val="Sinespaciado"/>
        <w:rPr>
          <w:b/>
          <w:bCs/>
          <w:noProof/>
        </w:rPr>
      </w:pPr>
      <w:r w:rsidRPr="004B1EFE">
        <w:rPr>
          <w:b/>
          <w:bCs/>
          <w:noProof/>
        </w:rPr>
        <w:t xml:space="preserve">¿Cuáles son las necesidades </w:t>
      </w:r>
      <w:r w:rsidR="001E4215" w:rsidRPr="004B1EFE">
        <w:rPr>
          <w:b/>
          <w:bCs/>
          <w:noProof/>
        </w:rPr>
        <w:t>en capacidad de suplir?</w:t>
      </w:r>
    </w:p>
    <w:p w14:paraId="25540904" w14:textId="62C623E1" w:rsidR="00B7265A" w:rsidRDefault="00B7265A" w:rsidP="00B7265A">
      <w:pPr>
        <w:pStyle w:val="Sinespaciado"/>
        <w:numPr>
          <w:ilvl w:val="0"/>
          <w:numId w:val="17"/>
        </w:numPr>
        <w:rPr>
          <w:noProof/>
        </w:rPr>
      </w:pPr>
      <w:r>
        <w:rPr>
          <w:noProof/>
        </w:rPr>
        <w:t>Soliciones de instalación: redes de computo, cámaras de vigilancia, WiFi.</w:t>
      </w:r>
    </w:p>
    <w:p w14:paraId="23EAB380" w14:textId="77777777" w:rsidR="00B7265A" w:rsidRDefault="00B7265A" w:rsidP="00B7265A">
      <w:pPr>
        <w:pStyle w:val="Sinespaciado"/>
        <w:numPr>
          <w:ilvl w:val="0"/>
          <w:numId w:val="17"/>
        </w:numPr>
        <w:rPr>
          <w:noProof/>
        </w:rPr>
      </w:pPr>
      <w:r>
        <w:rPr>
          <w:noProof/>
        </w:rPr>
        <w:t>Mantenimientos: computadores</w:t>
      </w:r>
      <w:r w:rsidR="004177A2">
        <w:rPr>
          <w:noProof/>
        </w:rPr>
        <w:t xml:space="preserve"> (preventivo, predictivo, correctivo)</w:t>
      </w:r>
      <w:r>
        <w:rPr>
          <w:noProof/>
        </w:rPr>
        <w:t>, organización de cableado, cámaras de seguridad.</w:t>
      </w:r>
    </w:p>
    <w:p w14:paraId="7DF4EF31" w14:textId="77777777" w:rsidR="00B7265A" w:rsidRDefault="00B7265A" w:rsidP="00B7265A">
      <w:pPr>
        <w:pStyle w:val="Sinespaciado"/>
        <w:numPr>
          <w:ilvl w:val="0"/>
          <w:numId w:val="17"/>
        </w:numPr>
        <w:rPr>
          <w:noProof/>
        </w:rPr>
      </w:pPr>
      <w:r>
        <w:rPr>
          <w:noProof/>
        </w:rPr>
        <w:t>Soporte Express: instalación de dispositivos y periféricos, diagnóstico de fallas, copias de seguridad, actualizaciones de software y hardware.</w:t>
      </w:r>
    </w:p>
    <w:p w14:paraId="393530A7" w14:textId="77777777" w:rsidR="004B1EFE" w:rsidRDefault="004B1EFE">
      <w:pPr>
        <w:pStyle w:val="Sinespaciado"/>
        <w:rPr>
          <w:noProof/>
        </w:rPr>
        <w:sectPr w:rsidR="004B1EFE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56563DDB" w14:textId="3F536EFA" w:rsidR="004B1EFE" w:rsidRDefault="004B1EFE">
      <w:pPr>
        <w:pStyle w:val="Sinespaciado"/>
        <w:rPr>
          <w:noProof/>
        </w:rPr>
        <w:sectPr w:rsidR="004B1EFE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388925C2" w14:textId="63DDFD96" w:rsidR="001E4215" w:rsidRPr="004B1EFE" w:rsidRDefault="001E4215">
      <w:pPr>
        <w:pStyle w:val="Sinespaciado"/>
        <w:rPr>
          <w:b/>
          <w:bCs/>
          <w:noProof/>
        </w:rPr>
      </w:pPr>
      <w:r w:rsidRPr="004B1EFE">
        <w:rPr>
          <w:b/>
          <w:bCs/>
          <w:noProof/>
        </w:rPr>
        <w:lastRenderedPageBreak/>
        <w:t>¿El nivel de satisfacción con los servicios ofrecidos por otras empresas?</w:t>
      </w:r>
    </w:p>
    <w:p w14:paraId="007A602B" w14:textId="77777777" w:rsidR="00800E33" w:rsidRDefault="00800E33">
      <w:pPr>
        <w:pStyle w:val="Sinespaciado"/>
        <w:rPr>
          <w:noProof/>
        </w:rPr>
      </w:pPr>
      <w:r>
        <w:rPr>
          <w:noProof/>
        </w:rPr>
        <w:t>El nivel de satisfacción es bueno. 4 de cada 10 clientes recomiendan los servicios con otras personas.</w:t>
      </w:r>
    </w:p>
    <w:p w14:paraId="71C7F92E" w14:textId="77777777" w:rsidR="001E4215" w:rsidRPr="007D0303" w:rsidRDefault="001E4215">
      <w:pPr>
        <w:pStyle w:val="Sinespaciado"/>
        <w:rPr>
          <w:b/>
          <w:bCs/>
          <w:noProof/>
        </w:rPr>
      </w:pPr>
      <w:r w:rsidRPr="007D0303">
        <w:rPr>
          <w:b/>
          <w:bCs/>
          <w:noProof/>
        </w:rPr>
        <w:t>¿El reto de trabajar competitivamente para lograr la ventaja?</w:t>
      </w:r>
    </w:p>
    <w:p w14:paraId="1FAF5652" w14:textId="77777777" w:rsidR="00800E33" w:rsidRDefault="00800E33">
      <w:pPr>
        <w:pStyle w:val="Sinespaciado"/>
        <w:rPr>
          <w:noProof/>
        </w:rPr>
      </w:pPr>
      <w:r>
        <w:rPr>
          <w:noProof/>
        </w:rPr>
        <w:t>La estrategia ha sido identificar las fallas de la competencia para mejorar y hacer esa falencia nuestro diferenciador.</w:t>
      </w:r>
    </w:p>
    <w:p w14:paraId="27C0C0E4" w14:textId="77777777" w:rsidR="007D0303" w:rsidRDefault="007D0303">
      <w:pPr>
        <w:pStyle w:val="Sinespaciado"/>
        <w:rPr>
          <w:noProof/>
        </w:rPr>
        <w:sectPr w:rsidR="007D0303" w:rsidSect="007D0303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248F4981" w14:textId="75D92DD8" w:rsidR="00114F50" w:rsidRPr="00642A06" w:rsidRDefault="00114F50">
      <w:pPr>
        <w:pStyle w:val="Sinespaciado"/>
        <w:rPr>
          <w:noProof/>
        </w:rPr>
      </w:pPr>
    </w:p>
    <w:p w14:paraId="280398CE" w14:textId="3FF090E9" w:rsidR="00355DCA" w:rsidRPr="00642A06" w:rsidRDefault="007D0303" w:rsidP="00751730">
      <w:pPr>
        <w:pStyle w:val="Ttulo3"/>
        <w:ind w:firstLine="0"/>
        <w:jc w:val="center"/>
        <w:rPr>
          <w:noProof/>
        </w:rPr>
      </w:pPr>
      <w:r>
        <w:rPr>
          <w:noProof/>
        </w:rPr>
        <w:t>OBSERVAR+EMPATIZAR</w:t>
      </w:r>
      <w:r w:rsidRPr="00642A06">
        <w:rPr>
          <w:noProof/>
          <w:lang w:bidi="es-ES"/>
        </w:rPr>
        <w:t>.</w:t>
      </w:r>
    </w:p>
    <w:p w14:paraId="2D09E07E" w14:textId="3ABEA1ED" w:rsidR="00E81978" w:rsidRDefault="00013723" w:rsidP="00751730">
      <w:pPr>
        <w:rPr>
          <w:noProof/>
        </w:rPr>
      </w:pPr>
      <w:r>
        <w:rPr>
          <w:noProof/>
        </w:rPr>
        <w:t xml:space="preserve">El siguiente análisis esta estructurado por lo que las </w:t>
      </w:r>
      <w:r w:rsidR="007D0303">
        <w:rPr>
          <w:noProof/>
        </w:rPr>
        <w:t>personas (</w:t>
      </w:r>
      <w:r>
        <w:rPr>
          <w:noProof/>
        </w:rPr>
        <w:t xml:space="preserve">empresas y </w:t>
      </w:r>
      <w:r w:rsidR="007D0303">
        <w:rPr>
          <w:noProof/>
        </w:rPr>
        <w:t>usuarios)</w:t>
      </w:r>
      <w:r>
        <w:rPr>
          <w:noProof/>
        </w:rPr>
        <w:t xml:space="preserve"> necesitan y abarcan los siguientes </w:t>
      </w:r>
      <w:r w:rsidR="007D0303">
        <w:rPr>
          <w:noProof/>
        </w:rPr>
        <w:t>aspectos</w:t>
      </w:r>
      <w:r>
        <w:rPr>
          <w:noProof/>
        </w:rPr>
        <w:t>.</w:t>
      </w:r>
    </w:p>
    <w:p w14:paraId="57E9D612" w14:textId="77777777" w:rsidR="007D0303" w:rsidRDefault="007D0303" w:rsidP="007D0303">
      <w:pPr>
        <w:ind w:firstLine="0"/>
        <w:rPr>
          <w:b/>
          <w:bCs/>
          <w:noProof/>
        </w:rPr>
      </w:pPr>
    </w:p>
    <w:p w14:paraId="56485096" w14:textId="1EF27E73" w:rsidR="007D0303" w:rsidRDefault="007D0303" w:rsidP="007D0303">
      <w:pPr>
        <w:ind w:firstLine="0"/>
        <w:rPr>
          <w:b/>
          <w:bCs/>
          <w:noProof/>
        </w:rPr>
        <w:sectPr w:rsidR="007D0303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FFBE552" w14:textId="245B1BDA" w:rsidR="00013723" w:rsidRPr="00114F50" w:rsidRDefault="00013723" w:rsidP="007D0303">
      <w:pPr>
        <w:ind w:firstLine="0"/>
        <w:rPr>
          <w:b/>
          <w:bCs/>
          <w:noProof/>
        </w:rPr>
      </w:pPr>
      <w:r w:rsidRPr="00114F50">
        <w:rPr>
          <w:b/>
          <w:bCs/>
          <w:noProof/>
        </w:rPr>
        <w:t>Trabajo en equipo</w:t>
      </w:r>
      <w:r w:rsidR="00114F50" w:rsidRPr="00114F50">
        <w:rPr>
          <w:b/>
          <w:bCs/>
          <w:noProof/>
        </w:rPr>
        <w:t>.</w:t>
      </w:r>
    </w:p>
    <w:p w14:paraId="01DE60C9" w14:textId="77777777" w:rsidR="007D0303" w:rsidRDefault="007D0303" w:rsidP="007D0303">
      <w:pPr>
        <w:ind w:firstLine="0"/>
        <w:jc w:val="both"/>
        <w:rPr>
          <w:noProof/>
        </w:rPr>
        <w:sectPr w:rsidR="007D0303" w:rsidSect="007D0303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D996B42" w14:textId="1CE1148F" w:rsidR="00013723" w:rsidRDefault="00013723" w:rsidP="007D0303">
      <w:pPr>
        <w:ind w:firstLine="0"/>
        <w:jc w:val="both"/>
        <w:rPr>
          <w:noProof/>
        </w:rPr>
      </w:pPr>
      <w:r w:rsidRPr="00013723">
        <w:rPr>
          <w:noProof/>
        </w:rPr>
        <w:t xml:space="preserve">Trabajar en equipo permite a los usuarios agilizar el intercambio de información en un ambiente de colaboración mutuo. Con </w:t>
      </w:r>
      <w:r w:rsidRPr="00013723">
        <w:rPr>
          <w:noProof/>
        </w:rPr>
        <w:t>las herramientas de software, recursos de red y el Internet, alcanzar las metas del día es mucho más fácil.</w:t>
      </w:r>
    </w:p>
    <w:p w14:paraId="09B925F9" w14:textId="77777777" w:rsidR="007D0303" w:rsidRDefault="007D0303" w:rsidP="007D0303">
      <w:pPr>
        <w:ind w:firstLine="0"/>
        <w:jc w:val="both"/>
        <w:rPr>
          <w:b/>
          <w:bCs/>
          <w:noProof/>
        </w:rPr>
        <w:sectPr w:rsidR="007D0303" w:rsidSect="007D0303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141D0606" w14:textId="77777777" w:rsidR="007D0303" w:rsidRDefault="007D0303" w:rsidP="007D0303">
      <w:pPr>
        <w:ind w:firstLine="0"/>
        <w:jc w:val="both"/>
        <w:rPr>
          <w:b/>
          <w:bCs/>
          <w:noProof/>
        </w:rPr>
      </w:pPr>
    </w:p>
    <w:p w14:paraId="71B48F2D" w14:textId="387CC6AF" w:rsidR="00114F50" w:rsidRPr="00114F50" w:rsidRDefault="00114F50" w:rsidP="007D0303">
      <w:pPr>
        <w:ind w:firstLine="0"/>
        <w:jc w:val="both"/>
        <w:rPr>
          <w:b/>
          <w:bCs/>
          <w:noProof/>
        </w:rPr>
      </w:pPr>
      <w:r w:rsidRPr="00114F50">
        <w:rPr>
          <w:b/>
          <w:bCs/>
          <w:noProof/>
        </w:rPr>
        <w:t>Ahorra</w:t>
      </w:r>
      <w:r w:rsidR="007D0303">
        <w:rPr>
          <w:b/>
          <w:bCs/>
          <w:noProof/>
        </w:rPr>
        <w:t>r</w:t>
      </w:r>
      <w:r w:rsidRPr="00114F50">
        <w:rPr>
          <w:b/>
          <w:bCs/>
          <w:noProof/>
        </w:rPr>
        <w:t xml:space="preserve"> dinero a mediano plazo</w:t>
      </w:r>
      <w:r>
        <w:rPr>
          <w:b/>
          <w:bCs/>
          <w:noProof/>
        </w:rPr>
        <w:t>.</w:t>
      </w:r>
    </w:p>
    <w:p w14:paraId="1147BAD3" w14:textId="77777777" w:rsidR="007D0303" w:rsidRDefault="007D0303" w:rsidP="007D0303">
      <w:pPr>
        <w:ind w:firstLine="0"/>
        <w:jc w:val="both"/>
        <w:rPr>
          <w:noProof/>
        </w:rPr>
        <w:sectPr w:rsidR="007D0303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6E5A723" w14:textId="2FDB75EC" w:rsidR="00114F50" w:rsidRDefault="00114F50" w:rsidP="007D0303">
      <w:pPr>
        <w:ind w:firstLine="0"/>
        <w:jc w:val="both"/>
        <w:rPr>
          <w:noProof/>
        </w:rPr>
      </w:pPr>
      <w:r>
        <w:rPr>
          <w:noProof/>
        </w:rPr>
        <w:t xml:space="preserve">Los usuarios acceden a los servicios compartidos, ejemplo; un servidor de impresión, un servidor de almacenamiento.  </w:t>
      </w:r>
      <w:r>
        <w:rPr>
          <w:noProof/>
        </w:rPr>
        <w:t>Esto permite una disminución en los costos por concepto de hardware.</w:t>
      </w:r>
    </w:p>
    <w:p w14:paraId="5B566803" w14:textId="77777777" w:rsidR="007D0303" w:rsidRDefault="007D0303" w:rsidP="007D0303">
      <w:pPr>
        <w:ind w:firstLine="0"/>
        <w:jc w:val="both"/>
        <w:rPr>
          <w:b/>
          <w:bCs/>
          <w:noProof/>
        </w:rPr>
        <w:sectPr w:rsidR="007D0303" w:rsidSect="007D0303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1699033D" w14:textId="77777777" w:rsidR="007D0303" w:rsidRDefault="007D0303" w:rsidP="007D0303">
      <w:pPr>
        <w:ind w:firstLine="0"/>
        <w:jc w:val="both"/>
        <w:rPr>
          <w:b/>
          <w:bCs/>
          <w:noProof/>
        </w:rPr>
      </w:pPr>
    </w:p>
    <w:p w14:paraId="2349B1DF" w14:textId="6439C37D" w:rsidR="00114F50" w:rsidRPr="00114F50" w:rsidRDefault="00114F50" w:rsidP="007D0303">
      <w:pPr>
        <w:ind w:firstLine="0"/>
        <w:jc w:val="both"/>
        <w:rPr>
          <w:b/>
          <w:bCs/>
          <w:noProof/>
        </w:rPr>
      </w:pPr>
      <w:r w:rsidRPr="00114F50">
        <w:rPr>
          <w:b/>
          <w:bCs/>
          <w:noProof/>
        </w:rPr>
        <w:t xml:space="preserve">Aumenta la eficiencia de </w:t>
      </w:r>
      <w:r w:rsidR="007D0303">
        <w:rPr>
          <w:b/>
          <w:bCs/>
          <w:noProof/>
        </w:rPr>
        <w:t>las</w:t>
      </w:r>
      <w:r w:rsidRPr="00114F50">
        <w:rPr>
          <w:b/>
          <w:bCs/>
          <w:noProof/>
        </w:rPr>
        <w:t xml:space="preserve"> empresa</w:t>
      </w:r>
      <w:r w:rsidR="007D0303">
        <w:rPr>
          <w:b/>
          <w:bCs/>
          <w:noProof/>
        </w:rPr>
        <w:t>s</w:t>
      </w:r>
      <w:r w:rsidR="00C7413D">
        <w:rPr>
          <w:b/>
          <w:bCs/>
          <w:noProof/>
        </w:rPr>
        <w:t>.</w:t>
      </w:r>
    </w:p>
    <w:p w14:paraId="1D7DE43E" w14:textId="77777777" w:rsidR="00C7413D" w:rsidRDefault="00C7413D" w:rsidP="00C7413D">
      <w:pPr>
        <w:pStyle w:val="mbr-step-text"/>
        <w:shd w:val="clear" w:color="auto" w:fill="FFFFFF"/>
        <w:spacing w:before="0" w:beforeAutospacing="0"/>
        <w:rPr>
          <w:rFonts w:asciiTheme="minorHAnsi" w:eastAsiaTheme="minorEastAsia" w:hAnsiTheme="minorHAnsi" w:cstheme="minorBidi"/>
          <w:noProof/>
          <w:kern w:val="24"/>
          <w:lang w:val="es-ES" w:eastAsia="ja-JP"/>
        </w:rPr>
        <w:sectPr w:rsidR="00C7413D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398EC7" w14:textId="10B8D2DB" w:rsidR="00114F50" w:rsidRPr="00114F50" w:rsidRDefault="00114F50" w:rsidP="00C7413D">
      <w:pPr>
        <w:pStyle w:val="mbr-step-text"/>
        <w:shd w:val="clear" w:color="auto" w:fill="FFFFFF"/>
        <w:spacing w:before="0" w:beforeAutospacing="0"/>
        <w:rPr>
          <w:rFonts w:asciiTheme="minorHAnsi" w:eastAsiaTheme="minorEastAsia" w:hAnsiTheme="minorHAnsi" w:cstheme="minorBidi"/>
          <w:noProof/>
          <w:kern w:val="24"/>
          <w:lang w:val="es-ES" w:eastAsia="ja-JP"/>
        </w:rPr>
      </w:pPr>
      <w:r w:rsidRPr="00114F50">
        <w:rPr>
          <w:rFonts w:asciiTheme="minorHAnsi" w:eastAsiaTheme="minorEastAsia" w:hAnsiTheme="minorHAnsi" w:cstheme="minorBidi"/>
          <w:noProof/>
          <w:kern w:val="24"/>
          <w:lang w:val="es-ES" w:eastAsia="ja-JP"/>
        </w:rPr>
        <w:t xml:space="preserve">El factor humano es el activo más valioso que tienen las empresas, y la tecnología la </w:t>
      </w:r>
      <w:r w:rsidRPr="00114F50">
        <w:rPr>
          <w:rFonts w:asciiTheme="minorHAnsi" w:eastAsiaTheme="minorEastAsia" w:hAnsiTheme="minorHAnsi" w:cstheme="minorBidi"/>
          <w:noProof/>
          <w:kern w:val="24"/>
          <w:lang w:val="es-ES" w:eastAsia="ja-JP"/>
        </w:rPr>
        <w:t>herramienta más efectiva para brindar una excelente atención. </w:t>
      </w:r>
    </w:p>
    <w:p w14:paraId="6C03CEFF" w14:textId="77777777" w:rsidR="00C7413D" w:rsidRDefault="00C7413D" w:rsidP="007D0303">
      <w:pPr>
        <w:ind w:firstLine="0"/>
        <w:rPr>
          <w:b/>
          <w:bCs/>
          <w:noProof/>
        </w:rPr>
        <w:sectPr w:rsidR="00C7413D" w:rsidSect="00C7413D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63C51515" w14:textId="77777777" w:rsidR="00C7413D" w:rsidRDefault="00C7413D" w:rsidP="007D0303">
      <w:pPr>
        <w:ind w:firstLine="0"/>
        <w:rPr>
          <w:b/>
          <w:bCs/>
          <w:noProof/>
        </w:rPr>
      </w:pPr>
    </w:p>
    <w:p w14:paraId="559318E3" w14:textId="77777777" w:rsidR="00C7413D" w:rsidRDefault="00C7413D" w:rsidP="007D0303">
      <w:pPr>
        <w:ind w:firstLine="0"/>
        <w:rPr>
          <w:b/>
          <w:bCs/>
          <w:noProof/>
        </w:rPr>
      </w:pPr>
    </w:p>
    <w:p w14:paraId="240F0011" w14:textId="77777777" w:rsidR="00C7413D" w:rsidRDefault="00C7413D" w:rsidP="007D0303">
      <w:pPr>
        <w:ind w:firstLine="0"/>
        <w:rPr>
          <w:b/>
          <w:bCs/>
          <w:noProof/>
        </w:rPr>
      </w:pPr>
    </w:p>
    <w:p w14:paraId="04274F2C" w14:textId="7BF2A2E8" w:rsidR="00114F50" w:rsidRPr="007D0303" w:rsidRDefault="00C7413D" w:rsidP="007D0303">
      <w:pPr>
        <w:ind w:firstLine="0"/>
        <w:rPr>
          <w:b/>
          <w:bCs/>
          <w:noProof/>
        </w:rPr>
      </w:pPr>
      <w:r>
        <w:rPr>
          <w:b/>
          <w:bCs/>
          <w:noProof/>
        </w:rPr>
        <w:lastRenderedPageBreak/>
        <w:t>Seguridad.</w:t>
      </w:r>
    </w:p>
    <w:p w14:paraId="252B97AB" w14:textId="77777777" w:rsidR="00C7413D" w:rsidRDefault="00C7413D" w:rsidP="007D0303">
      <w:pPr>
        <w:ind w:firstLine="0"/>
        <w:jc w:val="both"/>
        <w:rPr>
          <w:noProof/>
        </w:rPr>
        <w:sectPr w:rsidR="00C7413D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3150D85" w14:textId="7A01767D" w:rsidR="00114F50" w:rsidRDefault="00114F50" w:rsidP="007D0303">
      <w:pPr>
        <w:ind w:firstLine="0"/>
        <w:jc w:val="both"/>
        <w:rPr>
          <w:noProof/>
        </w:rPr>
      </w:pPr>
      <w:r w:rsidRPr="00114F50">
        <w:rPr>
          <w:noProof/>
        </w:rPr>
        <w:t>Sin seguridad y protección en la vida, los seres humanos no pueden realizar su máximo potencial. Por eso es importante mantener su negocio seguro o su casa segura.</w:t>
      </w:r>
    </w:p>
    <w:p w14:paraId="09B48C8C" w14:textId="77777777" w:rsidR="00114F50" w:rsidRDefault="00114F50" w:rsidP="007D0303">
      <w:pPr>
        <w:ind w:firstLine="0"/>
        <w:jc w:val="both"/>
        <w:rPr>
          <w:noProof/>
        </w:rPr>
      </w:pPr>
      <w:r w:rsidRPr="00114F50">
        <w:rPr>
          <w:noProof/>
        </w:rPr>
        <w:t>Abraham Maslow fue un famoso psicólogo que dio la teoría de la jerarquía de necesidades humanas. En esta jerarquía, colocó la seguridad entre las cinco principales necesidades y catalizadores para la motivación.</w:t>
      </w:r>
    </w:p>
    <w:p w14:paraId="2F7830DC" w14:textId="77777777" w:rsidR="00C7413D" w:rsidRDefault="00C7413D" w:rsidP="007D0303">
      <w:pPr>
        <w:ind w:firstLine="0"/>
        <w:jc w:val="both"/>
        <w:rPr>
          <w:b/>
          <w:bCs/>
          <w:noProof/>
        </w:rPr>
        <w:sectPr w:rsidR="00C7413D" w:rsidSect="00C7413D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187AC863" w14:textId="6228BE2D" w:rsidR="00B02613" w:rsidRPr="007D0303" w:rsidRDefault="00C7413D" w:rsidP="007D0303">
      <w:pPr>
        <w:ind w:firstLine="0"/>
        <w:jc w:val="both"/>
        <w:rPr>
          <w:b/>
          <w:bCs/>
          <w:noProof/>
        </w:rPr>
      </w:pPr>
      <w:r>
        <w:rPr>
          <w:b/>
          <w:bCs/>
          <w:noProof/>
        </w:rPr>
        <w:t>Conectividad.</w:t>
      </w:r>
    </w:p>
    <w:p w14:paraId="74039C55" w14:textId="77777777" w:rsidR="00C7413D" w:rsidRDefault="00C7413D" w:rsidP="007D0303">
      <w:pPr>
        <w:ind w:firstLine="0"/>
        <w:jc w:val="both"/>
        <w:rPr>
          <w:noProof/>
        </w:rPr>
        <w:sectPr w:rsidR="00C7413D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9664BF7" w14:textId="4C94B855" w:rsidR="00B02613" w:rsidRDefault="00B02613" w:rsidP="007D0303">
      <w:pPr>
        <w:ind w:firstLine="0"/>
        <w:jc w:val="both"/>
        <w:rPr>
          <w:noProof/>
        </w:rPr>
      </w:pPr>
      <w:r>
        <w:rPr>
          <w:noProof/>
        </w:rPr>
        <w:t xml:space="preserve">Mantener la conectividad en sistios publicos, entornos empresariales y domesticos; garantizando el acceso a los </w:t>
      </w:r>
      <w:r>
        <w:rPr>
          <w:noProof/>
        </w:rPr>
        <w:t xml:space="preserve">servicios web </w:t>
      </w:r>
      <w:r w:rsidR="00F634DD">
        <w:rPr>
          <w:noProof/>
        </w:rPr>
        <w:t xml:space="preserve">para la realización de tareas diarias y actividades en los diferentes ámbitos de la vida de las personas. </w:t>
      </w:r>
    </w:p>
    <w:p w14:paraId="69AFE56D" w14:textId="77777777" w:rsidR="00C7413D" w:rsidRDefault="00C7413D" w:rsidP="007D0303">
      <w:pPr>
        <w:ind w:firstLine="0"/>
        <w:jc w:val="both"/>
        <w:rPr>
          <w:b/>
          <w:bCs/>
          <w:noProof/>
        </w:rPr>
        <w:sectPr w:rsidR="00C7413D" w:rsidSect="00C7413D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7FD42CB4" w14:textId="77777777" w:rsidR="00C7413D" w:rsidRDefault="00C7413D" w:rsidP="00C7413D">
      <w:pPr>
        <w:jc w:val="both"/>
        <w:rPr>
          <w:noProof/>
        </w:rPr>
      </w:pPr>
    </w:p>
    <w:p w14:paraId="05AE8745" w14:textId="44D6E8A6" w:rsidR="00C7413D" w:rsidRDefault="00C7413D" w:rsidP="00751730">
      <w:pPr>
        <w:ind w:firstLine="0"/>
        <w:jc w:val="center"/>
        <w:rPr>
          <w:b/>
          <w:bCs/>
          <w:noProof/>
        </w:rPr>
      </w:pPr>
      <w:r w:rsidRPr="00C7413D">
        <w:rPr>
          <w:b/>
          <w:bCs/>
          <w:noProof/>
        </w:rPr>
        <w:t>DEFINIR</w:t>
      </w:r>
      <w:r>
        <w:rPr>
          <w:b/>
          <w:bCs/>
          <w:noProof/>
        </w:rPr>
        <w:t>.</w:t>
      </w:r>
    </w:p>
    <w:p w14:paraId="03A8031F" w14:textId="0D59DC6B" w:rsidR="00C7413D" w:rsidRDefault="00096B57" w:rsidP="00751730">
      <w:pPr>
        <w:jc w:val="both"/>
        <w:rPr>
          <w:noProof/>
        </w:rPr>
      </w:pPr>
      <w:r w:rsidRPr="00096B57">
        <w:rPr>
          <w:noProof/>
        </w:rPr>
        <w:t xml:space="preserve">Definir </w:t>
      </w:r>
      <w:r w:rsidR="00360AEE">
        <w:rPr>
          <w:noProof/>
        </w:rPr>
        <w:t xml:space="preserve"> en </w:t>
      </w:r>
      <w:r w:rsidRPr="00096B57">
        <w:rPr>
          <w:noProof/>
        </w:rPr>
        <w:t>es</w:t>
      </w:r>
      <w:r w:rsidR="00360AEE">
        <w:rPr>
          <w:noProof/>
        </w:rPr>
        <w:t>ta</w:t>
      </w:r>
      <w:r w:rsidRPr="00096B57">
        <w:rPr>
          <w:noProof/>
        </w:rPr>
        <w:t xml:space="preserve"> etapa </w:t>
      </w:r>
      <w:r w:rsidR="00360AEE">
        <w:rPr>
          <w:noProof/>
        </w:rPr>
        <w:t>se</w:t>
      </w:r>
      <w:r w:rsidRPr="00096B57">
        <w:rPr>
          <w:noProof/>
        </w:rPr>
        <w:t xml:space="preserve"> considerar</w:t>
      </w:r>
      <w:r w:rsidR="00360AEE">
        <w:rPr>
          <w:noProof/>
        </w:rPr>
        <w:t>on</w:t>
      </w:r>
      <w:r w:rsidRPr="00096B57">
        <w:rPr>
          <w:noProof/>
        </w:rPr>
        <w:t xml:space="preserve"> todas las alternativas posibles de solución al problema,  sin dar ninguna por sentada.</w:t>
      </w:r>
      <w:r w:rsidR="00360AEE">
        <w:rPr>
          <w:noProof/>
        </w:rPr>
        <w:t xml:space="preserve"> Se trato de vizualizar lo que viene.</w:t>
      </w:r>
      <w:r w:rsidR="00D404D2">
        <w:rPr>
          <w:noProof/>
        </w:rPr>
        <w:t xml:space="preserve"> </w:t>
      </w:r>
    </w:p>
    <w:p w14:paraId="17471718" w14:textId="2B7830BE" w:rsidR="00360AEE" w:rsidRPr="00096B57" w:rsidRDefault="008076DC" w:rsidP="00C7413D">
      <w:pPr>
        <w:ind w:firstLine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11014B5" wp14:editId="482AB95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751070" cy="3465830"/>
            <wp:effectExtent l="0" t="0" r="0" b="127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D36BE" w14:textId="6B90C23B" w:rsidR="00114F50" w:rsidRPr="00C7413D" w:rsidRDefault="00114F50" w:rsidP="00C7413D">
      <w:pPr>
        <w:ind w:firstLine="0"/>
        <w:jc w:val="both"/>
        <w:rPr>
          <w:b/>
          <w:bCs/>
          <w:noProof/>
        </w:rPr>
      </w:pPr>
      <w:r w:rsidRPr="00C7413D">
        <w:rPr>
          <w:b/>
          <w:bCs/>
          <w:noProof/>
        </w:rPr>
        <w:br w:type="page"/>
      </w:r>
    </w:p>
    <w:p w14:paraId="20AB6691" w14:textId="4B69B0F7" w:rsidR="008076DC" w:rsidRDefault="008076DC" w:rsidP="00751730">
      <w:pPr>
        <w:ind w:firstLine="0"/>
        <w:jc w:val="center"/>
        <w:rPr>
          <w:b/>
          <w:bCs/>
          <w:noProof/>
        </w:rPr>
      </w:pPr>
      <w:r w:rsidRPr="008076DC">
        <w:rPr>
          <w:b/>
          <w:bCs/>
          <w:noProof/>
        </w:rPr>
        <w:lastRenderedPageBreak/>
        <w:t>IDEAR</w:t>
      </w:r>
      <w:r>
        <w:rPr>
          <w:b/>
          <w:bCs/>
          <w:noProof/>
        </w:rPr>
        <w:t>.</w:t>
      </w:r>
    </w:p>
    <w:p w14:paraId="30B6C122" w14:textId="2C345001" w:rsidR="00D404D2" w:rsidRPr="00D404D2" w:rsidRDefault="00D404D2" w:rsidP="00751730">
      <w:pPr>
        <w:rPr>
          <w:noProof/>
        </w:rPr>
      </w:pPr>
      <w:r>
        <w:rPr>
          <w:noProof/>
        </w:rPr>
        <w:t>En esta etapa se han planteado las siguientes preguntas:</w:t>
      </w:r>
    </w:p>
    <w:p w14:paraId="647BDA1F" w14:textId="77777777" w:rsidR="000746F7" w:rsidRDefault="000746F7" w:rsidP="00D404D2">
      <w:pPr>
        <w:ind w:firstLine="0"/>
        <w:rPr>
          <w:b/>
          <w:bCs/>
          <w:noProof/>
        </w:rPr>
        <w:sectPr w:rsidR="000746F7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8273A5C" w14:textId="5BB25BE2" w:rsidR="00D404D2" w:rsidRPr="000746F7" w:rsidRDefault="00D404D2" w:rsidP="00D404D2">
      <w:pPr>
        <w:ind w:firstLine="0"/>
        <w:rPr>
          <w:b/>
          <w:bCs/>
          <w:noProof/>
        </w:rPr>
      </w:pPr>
      <w:r w:rsidRPr="000746F7">
        <w:rPr>
          <w:b/>
          <w:bCs/>
          <w:noProof/>
        </w:rPr>
        <w:t xml:space="preserve">¿Cuáles son las soluciones más obvias para </w:t>
      </w:r>
      <w:r w:rsidRPr="000746F7">
        <w:rPr>
          <w:b/>
          <w:bCs/>
          <w:noProof/>
        </w:rPr>
        <w:t>los</w:t>
      </w:r>
      <w:r w:rsidRPr="000746F7">
        <w:rPr>
          <w:b/>
          <w:bCs/>
          <w:noProof/>
        </w:rPr>
        <w:t xml:space="preserve"> problema</w:t>
      </w:r>
      <w:r w:rsidRPr="000746F7">
        <w:rPr>
          <w:b/>
          <w:bCs/>
          <w:noProof/>
        </w:rPr>
        <w:t>s</w:t>
      </w:r>
      <w:r w:rsidRPr="000746F7">
        <w:rPr>
          <w:b/>
          <w:bCs/>
          <w:noProof/>
        </w:rPr>
        <w:t>? (incluso cosas que ya sabemos que existen).</w:t>
      </w:r>
    </w:p>
    <w:p w14:paraId="57BEC08C" w14:textId="77777777" w:rsidR="000746F7" w:rsidRDefault="000746F7" w:rsidP="00D404D2">
      <w:pPr>
        <w:ind w:firstLine="0"/>
        <w:rPr>
          <w:noProof/>
        </w:rPr>
        <w:sectPr w:rsidR="000746F7" w:rsidSect="000746F7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41413F24" w14:textId="0617BD1D" w:rsidR="00D404D2" w:rsidRDefault="00D404D2" w:rsidP="000746F7">
      <w:pPr>
        <w:ind w:firstLine="0"/>
        <w:jc w:val="both"/>
        <w:rPr>
          <w:noProof/>
        </w:rPr>
      </w:pPr>
      <w:r>
        <w:rPr>
          <w:noProof/>
        </w:rPr>
        <w:t>El mantenimiento preventivo de los equipos y las infraestructuras.</w:t>
      </w:r>
    </w:p>
    <w:p w14:paraId="5768E4AE" w14:textId="2DCBBE78" w:rsidR="00D404D2" w:rsidRDefault="00D404D2" w:rsidP="000746F7">
      <w:pPr>
        <w:ind w:firstLine="0"/>
        <w:jc w:val="both"/>
        <w:rPr>
          <w:noProof/>
        </w:rPr>
      </w:pPr>
      <w:r>
        <w:rPr>
          <w:noProof/>
        </w:rPr>
        <w:t xml:space="preserve">La implantanción de nuevas metodologías para </w:t>
      </w:r>
      <w:r w:rsidR="000746F7">
        <w:rPr>
          <w:noProof/>
        </w:rPr>
        <w:t xml:space="preserve">la protección de la información, el acceso y el reestablecimiento de la misma en caso de perdida. </w:t>
      </w:r>
    </w:p>
    <w:p w14:paraId="7C56C819" w14:textId="18A9D487" w:rsidR="000746F7" w:rsidRDefault="000746F7" w:rsidP="000746F7">
      <w:pPr>
        <w:ind w:firstLine="0"/>
        <w:jc w:val="both"/>
        <w:rPr>
          <w:noProof/>
        </w:rPr>
      </w:pPr>
      <w:r>
        <w:rPr>
          <w:noProof/>
        </w:rPr>
        <w:t>La implantación nuevas y mejores infraestructuras de comunicación entre computadores y recursos compartidos para el trabajo en equipo y el afectividad de las operaciones en la organización.</w:t>
      </w:r>
    </w:p>
    <w:p w14:paraId="78CC9663" w14:textId="77777777" w:rsidR="000746F7" w:rsidRDefault="000746F7" w:rsidP="00D404D2">
      <w:pPr>
        <w:ind w:firstLine="0"/>
        <w:rPr>
          <w:noProof/>
        </w:rPr>
        <w:sectPr w:rsidR="000746F7" w:rsidSect="000746F7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606672C5" w14:textId="4BEDB1D8" w:rsidR="00D404D2" w:rsidRPr="00D404D2" w:rsidRDefault="00D404D2" w:rsidP="00D404D2">
      <w:pPr>
        <w:ind w:firstLine="0"/>
        <w:rPr>
          <w:noProof/>
        </w:rPr>
      </w:pPr>
    </w:p>
    <w:p w14:paraId="2E5F3BC8" w14:textId="77777777" w:rsidR="000746F7" w:rsidRDefault="000746F7" w:rsidP="00D404D2">
      <w:pPr>
        <w:ind w:firstLine="0"/>
        <w:rPr>
          <w:b/>
          <w:bCs/>
          <w:noProof/>
        </w:rPr>
        <w:sectPr w:rsidR="000746F7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3F68921" w14:textId="6C7061A7" w:rsidR="00D404D2" w:rsidRPr="000746F7" w:rsidRDefault="00D404D2" w:rsidP="00D404D2">
      <w:pPr>
        <w:ind w:firstLine="0"/>
        <w:rPr>
          <w:b/>
          <w:bCs/>
          <w:noProof/>
        </w:rPr>
      </w:pPr>
      <w:r w:rsidRPr="000746F7">
        <w:rPr>
          <w:b/>
          <w:bCs/>
          <w:noProof/>
        </w:rPr>
        <w:t xml:space="preserve"> ¿Qué se puede agregar, quitar o modificar de esas soluciones iniciales?</w:t>
      </w:r>
    </w:p>
    <w:p w14:paraId="00483E67" w14:textId="77777777" w:rsidR="000746F7" w:rsidRDefault="000746F7" w:rsidP="00D404D2">
      <w:pPr>
        <w:ind w:firstLine="0"/>
        <w:rPr>
          <w:noProof/>
        </w:rPr>
        <w:sectPr w:rsidR="000746F7" w:rsidSect="000746F7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4709CA2D" w14:textId="64CBFA25" w:rsidR="000746F7" w:rsidRDefault="000746F7" w:rsidP="00D404D2">
      <w:pPr>
        <w:ind w:firstLine="0"/>
        <w:rPr>
          <w:noProof/>
        </w:rPr>
      </w:pPr>
      <w:r>
        <w:rPr>
          <w:noProof/>
        </w:rPr>
        <w:t xml:space="preserve">Las soluciones iniciales han sido analizadas en detalle en sus beneficios, aspectos técnicos de actualización, escalabilidad teniendo en cuenta las </w:t>
      </w:r>
      <w:r>
        <w:rPr>
          <w:noProof/>
        </w:rPr>
        <w:t xml:space="preserve">normas de los comité internacionales TIA/EIA, ANSI, RETIE (Colombia). </w:t>
      </w:r>
    </w:p>
    <w:p w14:paraId="1FDC4773" w14:textId="42547C24" w:rsidR="000746F7" w:rsidRDefault="000746F7" w:rsidP="00D404D2">
      <w:pPr>
        <w:ind w:firstLine="0"/>
        <w:rPr>
          <w:noProof/>
        </w:rPr>
      </w:pPr>
      <w:r>
        <w:rPr>
          <w:noProof/>
        </w:rPr>
        <w:t>Las modificaciones posteriores se preveen en las instalaciones actuales.</w:t>
      </w:r>
    </w:p>
    <w:p w14:paraId="72316804" w14:textId="77777777" w:rsidR="000746F7" w:rsidRDefault="000746F7" w:rsidP="00D404D2">
      <w:pPr>
        <w:ind w:firstLine="0"/>
        <w:rPr>
          <w:noProof/>
        </w:rPr>
        <w:sectPr w:rsidR="000746F7" w:rsidSect="000746F7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3E2B5987" w14:textId="6E8EAA8A" w:rsidR="000746F7" w:rsidRPr="00D404D2" w:rsidRDefault="000746F7" w:rsidP="00D404D2">
      <w:pPr>
        <w:ind w:firstLine="0"/>
        <w:rPr>
          <w:noProof/>
        </w:rPr>
      </w:pPr>
    </w:p>
    <w:p w14:paraId="5C7D1B70" w14:textId="77777777" w:rsidR="00DF6132" w:rsidRDefault="00DF6132" w:rsidP="00D404D2">
      <w:pPr>
        <w:ind w:firstLine="0"/>
        <w:rPr>
          <w:b/>
          <w:bCs/>
          <w:noProof/>
        </w:rPr>
        <w:sectPr w:rsidR="00DF6132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3F78930" w14:textId="18A3BC57" w:rsidR="00D404D2" w:rsidRDefault="00D404D2" w:rsidP="00D404D2">
      <w:pPr>
        <w:ind w:firstLine="0"/>
        <w:rPr>
          <w:b/>
          <w:bCs/>
          <w:noProof/>
        </w:rPr>
      </w:pPr>
      <w:r w:rsidRPr="000746F7">
        <w:rPr>
          <w:b/>
          <w:bCs/>
          <w:noProof/>
        </w:rPr>
        <w:t xml:space="preserve">¿Cómo resolver el problema si </w:t>
      </w:r>
      <w:r w:rsidR="000746F7">
        <w:rPr>
          <w:b/>
          <w:bCs/>
          <w:noProof/>
        </w:rPr>
        <w:t>se</w:t>
      </w:r>
      <w:r w:rsidRPr="000746F7">
        <w:rPr>
          <w:b/>
          <w:bCs/>
          <w:noProof/>
        </w:rPr>
        <w:t xml:space="preserve"> tiene un presupuesto ilimitado?</w:t>
      </w:r>
    </w:p>
    <w:p w14:paraId="32F6A57B" w14:textId="77777777" w:rsidR="00DF6132" w:rsidRDefault="00DF6132" w:rsidP="00D404D2">
      <w:pPr>
        <w:ind w:firstLine="0"/>
        <w:rPr>
          <w:noProof/>
        </w:rPr>
        <w:sectPr w:rsidR="00DF6132" w:rsidSect="00DF6132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3D44765E" w14:textId="54A75863" w:rsidR="000746F7" w:rsidRPr="000746F7" w:rsidRDefault="000746F7" w:rsidP="00D404D2">
      <w:pPr>
        <w:ind w:firstLine="0"/>
        <w:rPr>
          <w:noProof/>
        </w:rPr>
      </w:pPr>
      <w:r>
        <w:rPr>
          <w:noProof/>
        </w:rPr>
        <w:t xml:space="preserve">Primero se evaluan los resultados de las soluciones; si es viable limitar el presupuesto se desarrolla la implementación, si por el contrario no es </w:t>
      </w:r>
      <w:r>
        <w:rPr>
          <w:noProof/>
        </w:rPr>
        <w:t xml:space="preserve">conveniente y no es viable reducir el presupuesto hay dos alternativas: pausar el proyecto o cancelarlo. </w:t>
      </w:r>
    </w:p>
    <w:p w14:paraId="518C9101" w14:textId="77777777" w:rsidR="00DF6132" w:rsidRDefault="00DF6132" w:rsidP="00D404D2">
      <w:pPr>
        <w:ind w:firstLine="0"/>
        <w:rPr>
          <w:noProof/>
        </w:rPr>
        <w:sectPr w:rsidR="00DF6132" w:rsidSect="00DF6132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4684F5D5" w14:textId="08C9660D" w:rsidR="0067626B" w:rsidRDefault="0067626B" w:rsidP="00751730">
      <w:pPr>
        <w:ind w:firstLine="0"/>
        <w:jc w:val="center"/>
        <w:rPr>
          <w:b/>
          <w:bCs/>
          <w:noProof/>
        </w:rPr>
      </w:pPr>
      <w:r w:rsidRPr="0067626B">
        <w:rPr>
          <w:b/>
          <w:bCs/>
          <w:noProof/>
        </w:rPr>
        <w:lastRenderedPageBreak/>
        <w:t>PROTOTIPAR</w:t>
      </w:r>
    </w:p>
    <w:p w14:paraId="5C97C1BC" w14:textId="77777777" w:rsidR="0085284A" w:rsidRDefault="0085284A" w:rsidP="0085284A">
      <w:pPr>
        <w:ind w:firstLine="0"/>
        <w:rPr>
          <w:noProof/>
        </w:rPr>
        <w:sectPr w:rsidR="0085284A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30D6245" w14:textId="2945248B" w:rsidR="0085284A" w:rsidRPr="0085284A" w:rsidRDefault="0085284A" w:rsidP="00751730">
      <w:pPr>
        <w:rPr>
          <w:noProof/>
        </w:rPr>
      </w:pPr>
      <w:r w:rsidRPr="0085284A">
        <w:rPr>
          <w:noProof/>
        </w:rPr>
        <w:t>La cultura del prototipo es un cambio de paradigma que permite participar y crear conversaciones.</w:t>
      </w:r>
    </w:p>
    <w:p w14:paraId="3A29E8AA" w14:textId="25DBB981" w:rsidR="00D956B5" w:rsidRDefault="0085284A" w:rsidP="00751730">
      <w:pPr>
        <w:rPr>
          <w:noProof/>
        </w:rPr>
      </w:pPr>
      <w:r w:rsidRPr="0085284A">
        <w:rPr>
          <w:noProof/>
        </w:rPr>
        <w:t xml:space="preserve">Una estructura útil en el desarrollo de nuevos servicios es lo que se llama </w:t>
      </w:r>
    </w:p>
    <w:p w14:paraId="315CA3F1" w14:textId="48CEA201" w:rsidR="0085284A" w:rsidRPr="0085284A" w:rsidRDefault="0085284A" w:rsidP="0085284A">
      <w:pPr>
        <w:ind w:firstLine="0"/>
        <w:rPr>
          <w:noProof/>
        </w:rPr>
      </w:pPr>
      <w:r w:rsidRPr="0085284A">
        <w:rPr>
          <w:noProof/>
        </w:rPr>
        <w:t>“customer journey” o viaje del cliente. El punto central es imaginar la experiencia del cliente</w:t>
      </w:r>
      <w:r w:rsidRPr="0085284A">
        <w:rPr>
          <w:noProof/>
        </w:rPr>
        <w:t>.</w:t>
      </w:r>
    </w:p>
    <w:p w14:paraId="0005916F" w14:textId="77777777" w:rsidR="00751730" w:rsidRDefault="00751730" w:rsidP="00D404D2">
      <w:pPr>
        <w:ind w:firstLine="0"/>
        <w:rPr>
          <w:noProof/>
        </w:rPr>
        <w:sectPr w:rsidR="00751730" w:rsidSect="00751730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AB1899" w14:textId="332DD307" w:rsidR="0085284A" w:rsidRDefault="0085284A" w:rsidP="00D404D2">
      <w:pPr>
        <w:ind w:firstLine="0"/>
        <w:rPr>
          <w:noProof/>
        </w:rPr>
      </w:pPr>
    </w:p>
    <w:p w14:paraId="33127D1C" w14:textId="77777777" w:rsidR="00D956B5" w:rsidRDefault="00D956B5" w:rsidP="00D404D2">
      <w:pPr>
        <w:ind w:firstLine="0"/>
        <w:rPr>
          <w:noProof/>
        </w:rPr>
      </w:pPr>
    </w:p>
    <w:p w14:paraId="797AD547" w14:textId="77777777" w:rsidR="00D956B5" w:rsidRDefault="00D956B5" w:rsidP="00D404D2">
      <w:pPr>
        <w:ind w:firstLine="0"/>
        <w:rPr>
          <w:noProof/>
        </w:rPr>
      </w:pPr>
    </w:p>
    <w:p w14:paraId="4D6C5145" w14:textId="67566C04" w:rsidR="00D956B5" w:rsidRDefault="00D956B5" w:rsidP="00D404D2">
      <w:pPr>
        <w:ind w:firstLine="0"/>
        <w:rPr>
          <w:noProof/>
        </w:rPr>
        <w:sectPr w:rsidR="00D956B5" w:rsidSect="0085284A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6C735E20" w14:textId="77777777" w:rsidR="0085284A" w:rsidRDefault="00431939" w:rsidP="00D404D2">
      <w:pPr>
        <w:ind w:firstLine="0"/>
        <w:rPr>
          <w:b/>
          <w:bCs/>
          <w:noProof/>
        </w:rPr>
      </w:pPr>
      <w:r>
        <w:rPr>
          <w:noProof/>
        </w:rPr>
        <w:drawing>
          <wp:inline distT="0" distB="0" distL="0" distR="0" wp14:anchorId="61BEB968" wp14:editId="77E44B6A">
            <wp:extent cx="5731510" cy="501586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E4DE" w14:textId="77777777" w:rsidR="0085284A" w:rsidRPr="0085284A" w:rsidRDefault="0085284A" w:rsidP="0085284A">
      <w:pPr>
        <w:ind w:firstLine="0"/>
        <w:rPr>
          <w:noProof/>
        </w:rPr>
      </w:pPr>
      <w:r w:rsidRPr="0085284A">
        <w:rPr>
          <w:noProof/>
        </w:rPr>
        <w:t>https://www.facebook.com/agentetar/videos/268718457435937/</w:t>
      </w:r>
    </w:p>
    <w:p w14:paraId="11A01C0F" w14:textId="77777777" w:rsidR="00CC687E" w:rsidRDefault="00CC687E" w:rsidP="00D404D2">
      <w:pPr>
        <w:ind w:firstLine="0"/>
        <w:rPr>
          <w:b/>
          <w:bCs/>
          <w:noProof/>
        </w:rPr>
      </w:pPr>
    </w:p>
    <w:p w14:paraId="1AD48EC4" w14:textId="77777777" w:rsidR="00CC687E" w:rsidRDefault="00CC687E" w:rsidP="00D404D2">
      <w:pPr>
        <w:ind w:firstLine="0"/>
        <w:rPr>
          <w:b/>
          <w:bCs/>
          <w:noProof/>
        </w:rPr>
      </w:pPr>
    </w:p>
    <w:p w14:paraId="0BB28335" w14:textId="77777777" w:rsidR="00D956B5" w:rsidRDefault="00D956B5" w:rsidP="00751730">
      <w:pPr>
        <w:ind w:firstLine="0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TESTEAR</w:t>
      </w:r>
    </w:p>
    <w:p w14:paraId="0854EA5C" w14:textId="77777777" w:rsidR="00504905" w:rsidRDefault="00504905" w:rsidP="00504905">
      <w:pPr>
        <w:ind w:firstLine="0"/>
        <w:rPr>
          <w:noProof/>
        </w:rPr>
        <w:sectPr w:rsidR="00504905" w:rsidSect="004B1EFE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7E6C187" w14:textId="2B6CCF2E" w:rsidR="00504905" w:rsidRDefault="00504905" w:rsidP="00751730">
      <w:pPr>
        <w:rPr>
          <w:noProof/>
        </w:rPr>
      </w:pPr>
      <w:r>
        <w:rPr>
          <w:noProof/>
        </w:rPr>
        <w:t>En esta etapa se ha repetido el ciclo para obtener más información del usuario, se ha usado el prototipo en facebook para modificar y volver a probar con má gente. Actualmente se esta en proces de mejoramiento para llegar a su diseño final.</w:t>
      </w:r>
    </w:p>
    <w:p w14:paraId="35A69814" w14:textId="77777777" w:rsidR="00504905" w:rsidRDefault="00504905" w:rsidP="00504905">
      <w:pPr>
        <w:ind w:firstLine="0"/>
        <w:rPr>
          <w:noProof/>
        </w:rPr>
        <w:sectPr w:rsidR="00504905" w:rsidSect="00751730">
          <w:footnotePr>
            <w:pos w:val="beneathText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900B026" w14:textId="77777777" w:rsidR="00157A47" w:rsidRDefault="00157A47">
      <w:pPr>
        <w:rPr>
          <w:b/>
          <w:bCs/>
        </w:rPr>
      </w:pPr>
    </w:p>
    <w:p w14:paraId="726C6459" w14:textId="7351CD4B" w:rsidR="00157A47" w:rsidRDefault="00157A47" w:rsidP="00751730">
      <w:pPr>
        <w:ind w:firstLine="0"/>
        <w:jc w:val="center"/>
        <w:rPr>
          <w:b/>
          <w:bCs/>
        </w:rPr>
      </w:pPr>
      <w:r>
        <w:rPr>
          <w:b/>
          <w:bCs/>
        </w:rPr>
        <w:t>IMPLEMENTAR</w:t>
      </w:r>
    </w:p>
    <w:p w14:paraId="243DA37E" w14:textId="6BBD12E0" w:rsidR="0086461F" w:rsidRPr="0086461F" w:rsidRDefault="0086461F" w:rsidP="00751730">
      <w:r w:rsidRPr="0086461F">
        <w:t>Implementar consiste en escoger la mejor opción con fundamentos probados, hacer lo necesario para poder producirlo e implementarlo con éxito en el lugar o escenario</w:t>
      </w:r>
      <w:r>
        <w:t xml:space="preserve"> (</w:t>
      </w:r>
      <w:hyperlink r:id="rId15" w:history="1">
        <w:r w:rsidRPr="00F44796">
          <w:rPr>
            <w:rStyle w:val="Hipervnculo"/>
          </w:rPr>
          <w:t>www.tar-get.co</w:t>
        </w:r>
      </w:hyperlink>
      <w:r>
        <w:t xml:space="preserve"> )</w:t>
      </w:r>
      <w:r w:rsidRPr="0086461F">
        <w:t xml:space="preserve"> donde se supone que el producto o servicio estará en contacto con los usuarios</w:t>
      </w:r>
      <w:r w:rsidRPr="0086461F">
        <w:t>.</w:t>
      </w:r>
    </w:p>
    <w:p w14:paraId="21B1C14E" w14:textId="77777777" w:rsidR="0086461F" w:rsidRDefault="0086461F" w:rsidP="00157A47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418AA82B" wp14:editId="64BA6815">
            <wp:extent cx="5731510" cy="2600960"/>
            <wp:effectExtent l="0" t="0" r="254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C2C8" w14:textId="77777777" w:rsidR="0086461F" w:rsidRDefault="0086461F" w:rsidP="00157A47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2274F88" wp14:editId="011230B4">
            <wp:extent cx="5731510" cy="1058545"/>
            <wp:effectExtent l="0" t="0" r="254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1AA0" w14:textId="77777777" w:rsidR="0086461F" w:rsidRDefault="0086461F" w:rsidP="00157A47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EAB9BE" wp14:editId="62A00725">
            <wp:extent cx="5731510" cy="2929890"/>
            <wp:effectExtent l="0" t="0" r="254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12F3" w14:textId="77777777" w:rsidR="0086461F" w:rsidRDefault="0086461F" w:rsidP="00157A47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43D78455" wp14:editId="1CD0A47F">
            <wp:extent cx="5731510" cy="125730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F1D1" w14:textId="77777777" w:rsidR="0086461F" w:rsidRDefault="0086461F" w:rsidP="00157A47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213E485" wp14:editId="3258FC7D">
            <wp:extent cx="5731510" cy="294259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5D84" w14:textId="77777777" w:rsidR="0086461F" w:rsidRDefault="0086461F" w:rsidP="00157A47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0AFFC8" wp14:editId="452FD9DA">
            <wp:extent cx="5731510" cy="2814320"/>
            <wp:effectExtent l="0" t="0" r="254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F250" w14:textId="77777777" w:rsidR="0086461F" w:rsidRDefault="0086461F" w:rsidP="00157A47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1BC64EFA" wp14:editId="00B2CA65">
            <wp:extent cx="5731510" cy="253492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A649" w14:textId="77777777" w:rsidR="003A08BF" w:rsidRDefault="0086461F" w:rsidP="00157A47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CF97CB3" wp14:editId="2166798D">
            <wp:extent cx="5731510" cy="194627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B493" w14:textId="77777777" w:rsidR="003A08BF" w:rsidRDefault="003A08BF" w:rsidP="00157A47">
      <w:pPr>
        <w:ind w:firstLine="0"/>
        <w:rPr>
          <w:b/>
          <w:bCs/>
        </w:rPr>
      </w:pPr>
    </w:p>
    <w:p w14:paraId="44E78540" w14:textId="77777777" w:rsidR="003A08BF" w:rsidRDefault="003A08BF" w:rsidP="00157A47">
      <w:pPr>
        <w:ind w:firstLine="0"/>
        <w:rPr>
          <w:b/>
          <w:bCs/>
        </w:rPr>
      </w:pPr>
    </w:p>
    <w:p w14:paraId="08C7C01A" w14:textId="77777777" w:rsidR="003A08BF" w:rsidRDefault="003A08BF" w:rsidP="00157A47">
      <w:pPr>
        <w:ind w:firstLine="0"/>
        <w:rPr>
          <w:b/>
          <w:bCs/>
        </w:rPr>
      </w:pPr>
    </w:p>
    <w:p w14:paraId="72214DAE" w14:textId="77777777" w:rsidR="003A08BF" w:rsidRDefault="003A08BF" w:rsidP="003A08BF">
      <w:pPr>
        <w:pStyle w:val="Ttulodeseccin"/>
        <w:rPr>
          <w:b/>
          <w:bCs/>
          <w:noProof/>
        </w:rPr>
      </w:pPr>
      <w:r w:rsidRPr="0086461F">
        <w:rPr>
          <w:b/>
          <w:bCs/>
          <w:noProof/>
        </w:rPr>
        <w:lastRenderedPageBreak/>
        <w:t>Conclusión</w:t>
      </w:r>
    </w:p>
    <w:p w14:paraId="02AE0650" w14:textId="77777777" w:rsidR="003A08BF" w:rsidRDefault="003A08BF" w:rsidP="003A08BF">
      <w:pPr>
        <w:tabs>
          <w:tab w:val="left" w:pos="4007"/>
        </w:tabs>
      </w:pPr>
    </w:p>
    <w:p w14:paraId="6934CAC1" w14:textId="77777777" w:rsidR="003A08BF" w:rsidRDefault="003A08BF" w:rsidP="003A08BF">
      <w:pPr>
        <w:tabs>
          <w:tab w:val="left" w:pos="4007"/>
        </w:tabs>
      </w:pPr>
      <w:r>
        <w:t xml:space="preserve">Aunque no se señala en el gráfico inicial, la última etapa es el resultado de todo el proceso. Es importante saber que hemos aprendido, aprender y obtener información. </w:t>
      </w:r>
    </w:p>
    <w:p w14:paraId="295347F3" w14:textId="77777777" w:rsidR="003A08BF" w:rsidRDefault="003A08BF" w:rsidP="003A08BF">
      <w:pPr>
        <w:tabs>
          <w:tab w:val="left" w:pos="4007"/>
        </w:tabs>
      </w:pPr>
      <w:r>
        <w:t>Este paso consiste en saber si la solución logró sus metas, ver qué se puede mejorar y qué hemos aprendido durante el proyecto.</w:t>
      </w:r>
    </w:p>
    <w:p w14:paraId="7AFC0D17" w14:textId="77777777" w:rsidR="003A08BF" w:rsidRPr="0086461F" w:rsidRDefault="003A08BF" w:rsidP="003A08BF">
      <w:pPr>
        <w:tabs>
          <w:tab w:val="left" w:pos="4007"/>
        </w:tabs>
      </w:pPr>
      <w:r>
        <w:t xml:space="preserve"> Según Ken Robinson, una parte de ser creativo tiene que ver con lanzar </w:t>
      </w:r>
      <w:proofErr w:type="spellStart"/>
      <w:r>
        <w:t>hipótesis</w:t>
      </w:r>
      <w:proofErr w:type="spellEnd"/>
      <w:r>
        <w:t>, probar cosas, hacer bocetos, explorar posibilidades... Pero la segunda parte consiste en ser crítico, hacer juicios sobre los resultados y plantearse: «</w:t>
      </w:r>
      <w:proofErr w:type="spellStart"/>
      <w:r>
        <w:t>Ybien</w:t>
      </w:r>
      <w:proofErr w:type="spellEnd"/>
      <w:r>
        <w:t>, ¿funciona? ¿Es lo que buscaba?»</w:t>
      </w:r>
    </w:p>
    <w:sdt>
      <w:sdtPr>
        <w:rPr>
          <w:noProof/>
        </w:rPr>
        <w:alias w:val="Título de las notas al pie:"/>
        <w:tag w:val="Título de las notas al pie:"/>
        <w:id w:val="-1680037918"/>
        <w:placeholder>
          <w:docPart w:val="F0088B254BFD4074BA32345224B7C2A2"/>
        </w:placeholder>
        <w:temporary/>
        <w:showingPlcHdr/>
        <w15:appearance w15:val="hidden"/>
      </w:sdtPr>
      <w:sdtContent>
        <w:p w14:paraId="328F2710" w14:textId="77777777" w:rsidR="003A08BF" w:rsidRPr="00642A06" w:rsidRDefault="003A08BF" w:rsidP="003A08BF">
          <w:pPr>
            <w:pStyle w:val="Ttulodeseccin"/>
            <w:rPr>
              <w:noProof/>
            </w:rPr>
          </w:pPr>
          <w:r w:rsidRPr="003A08BF">
            <w:rPr>
              <w:b/>
              <w:bCs/>
              <w:noProof/>
              <w:lang w:bidi="es-ES"/>
            </w:rPr>
            <w:t>Notas al pie</w:t>
          </w:r>
        </w:p>
      </w:sdtContent>
    </w:sdt>
    <w:p w14:paraId="11D6A27D" w14:textId="77777777" w:rsidR="003A08BF" w:rsidRDefault="003A08BF" w:rsidP="003A08BF">
      <w:pPr>
        <w:rPr>
          <w:noProof/>
          <w:lang w:bidi="es-ES"/>
        </w:rPr>
      </w:pPr>
    </w:p>
    <w:p w14:paraId="38DA6675" w14:textId="400819E8" w:rsidR="003A08BF" w:rsidRPr="00642A06" w:rsidRDefault="003A08BF" w:rsidP="003A08BF">
      <w:pPr>
        <w:rPr>
          <w:noProof/>
        </w:rPr>
      </w:pPr>
      <w:r w:rsidRPr="00642A06">
        <w:rPr>
          <w:rStyle w:val="Refdenotaalpie"/>
          <w:noProof/>
          <w:lang w:bidi="es-ES"/>
        </w:rPr>
        <w:t>1</w:t>
      </w:r>
      <w:r w:rsidRPr="00B02613">
        <w:t>Para veri</w:t>
      </w:r>
      <w:r>
        <w:t>fi</w:t>
      </w:r>
      <w:r w:rsidRPr="00B02613">
        <w:t>car la autoría de la idea/prototipo de servicio ingresar a la URL “Acerca” https://www.tar-get.co/page15.html</w:t>
      </w:r>
    </w:p>
    <w:p w14:paraId="543ECC4C" w14:textId="00EFC0E5" w:rsidR="00504905" w:rsidRDefault="00504905" w:rsidP="00157A47">
      <w:pPr>
        <w:ind w:firstLine="0"/>
      </w:pP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</w:rPr>
        <w:id w:val="2102517448"/>
        <w:docPartObj>
          <w:docPartGallery w:val="Bibliographies"/>
          <w:docPartUnique/>
        </w:docPartObj>
      </w:sdtPr>
      <w:sdtEndPr/>
      <w:sdtContent>
        <w:p w14:paraId="5E0A8787" w14:textId="447E64E3" w:rsidR="00114F50" w:rsidRDefault="00114F50">
          <w:pPr>
            <w:pStyle w:val="Ttulo1"/>
          </w:pPr>
          <w:r>
            <w:t>Referencias</w:t>
          </w:r>
        </w:p>
        <w:p w14:paraId="3FF12484" w14:textId="77777777" w:rsidR="00637856" w:rsidRPr="00637856" w:rsidRDefault="00637856" w:rsidP="00637856">
          <w:bookmarkStart w:id="0" w:name="_GoBack"/>
          <w:bookmarkEnd w:id="0"/>
        </w:p>
        <w:sdt>
          <w:sdtPr>
            <w:id w:val="-573587230"/>
            <w:bibliography/>
          </w:sdtPr>
          <w:sdtEndPr/>
          <w:sdtContent>
            <w:p w14:paraId="04349761" w14:textId="77777777" w:rsidR="00992A4B" w:rsidRDefault="00114F50" w:rsidP="00992A4B">
              <w:pPr>
                <w:pStyle w:val="Bibliografa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92A4B">
                <w:rPr>
                  <w:noProof/>
                </w:rPr>
                <w:t xml:space="preserve">Grajales, J. C. (2019). </w:t>
              </w:r>
              <w:r w:rsidR="00992A4B">
                <w:rPr>
                  <w:i/>
                  <w:iCs/>
                  <w:noProof/>
                </w:rPr>
                <w:t>Asistencia Técnica Gratuita.</w:t>
              </w:r>
              <w:r w:rsidR="00992A4B">
                <w:rPr>
                  <w:noProof/>
                </w:rPr>
                <w:t xml:space="preserve"> Fundación Unipanamericana Compensar, Estudiante Programa de Ingeniera en Sistemas, Buenaventura.</w:t>
              </w:r>
            </w:p>
            <w:p w14:paraId="70A00D4C" w14:textId="77777777" w:rsidR="00992A4B" w:rsidRDefault="00992A4B" w:rsidP="00992A4B">
              <w:pPr>
                <w:pStyle w:val="Bibliografa"/>
                <w:rPr>
                  <w:noProof/>
                </w:rPr>
              </w:pPr>
              <w:r>
                <w:rPr>
                  <w:noProof/>
                </w:rPr>
                <w:t xml:space="preserve">Ortega, M. S., &amp; Ceballos, P. B. (s.f.). </w:t>
              </w:r>
              <w:r>
                <w:rPr>
                  <w:i/>
                  <w:iCs/>
                  <w:noProof/>
                </w:rPr>
                <w:t>Design Thinking Lidera el presente. Crea el futuro.</w:t>
              </w:r>
              <w:r>
                <w:rPr>
                  <w:noProof/>
                </w:rPr>
                <w:t xml:space="preserve"> Madrid: ESIC EDITORIAL.</w:t>
              </w:r>
            </w:p>
            <w:p w14:paraId="390AB9DF" w14:textId="77777777" w:rsidR="00114F50" w:rsidRDefault="00114F50" w:rsidP="00992A4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B896F35" w14:textId="77777777" w:rsidR="00114F50" w:rsidRDefault="00114F50">
      <w:pPr>
        <w:rPr>
          <w:rFonts w:asciiTheme="majorHAnsi" w:eastAsiaTheme="majorEastAsia" w:hAnsiTheme="majorHAnsi" w:cstheme="majorBidi"/>
          <w:noProof/>
        </w:rPr>
      </w:pPr>
    </w:p>
    <w:sectPr w:rsidR="00114F50" w:rsidSect="004B1EFE">
      <w:footnotePr>
        <w:pos w:val="beneathText"/>
      </w:footnotePr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396D11" w14:textId="77777777" w:rsidR="004F6FE0" w:rsidRDefault="004F6FE0">
      <w:pPr>
        <w:spacing w:line="240" w:lineRule="auto"/>
      </w:pPr>
      <w:r>
        <w:separator/>
      </w:r>
    </w:p>
    <w:p w14:paraId="7619FD5D" w14:textId="77777777" w:rsidR="004F6FE0" w:rsidRDefault="004F6FE0"/>
  </w:endnote>
  <w:endnote w:type="continuationSeparator" w:id="0">
    <w:p w14:paraId="1F72A16C" w14:textId="77777777" w:rsidR="004F6FE0" w:rsidRDefault="004F6FE0">
      <w:pPr>
        <w:spacing w:line="240" w:lineRule="auto"/>
      </w:pPr>
      <w:r>
        <w:continuationSeparator/>
      </w:r>
    </w:p>
    <w:p w14:paraId="0BA77239" w14:textId="77777777" w:rsidR="004F6FE0" w:rsidRDefault="004F6F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7119BB" w14:textId="77777777" w:rsidR="004F6FE0" w:rsidRDefault="004F6FE0">
      <w:pPr>
        <w:spacing w:line="240" w:lineRule="auto"/>
      </w:pPr>
      <w:r>
        <w:separator/>
      </w:r>
    </w:p>
    <w:p w14:paraId="72F4E256" w14:textId="77777777" w:rsidR="004F6FE0" w:rsidRDefault="004F6FE0"/>
  </w:footnote>
  <w:footnote w:type="continuationSeparator" w:id="0">
    <w:p w14:paraId="76EF293B" w14:textId="77777777" w:rsidR="004F6FE0" w:rsidRDefault="004F6FE0">
      <w:pPr>
        <w:spacing w:line="240" w:lineRule="auto"/>
      </w:pPr>
      <w:r>
        <w:continuationSeparator/>
      </w:r>
    </w:p>
    <w:p w14:paraId="500DA196" w14:textId="77777777" w:rsidR="004F6FE0" w:rsidRDefault="004F6F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D7F09" w14:textId="77777777" w:rsidR="00E81978" w:rsidRDefault="004F6FE0">
    <w:pPr>
      <w:pStyle w:val="Encabezado"/>
      <w:rPr>
        <w:noProof/>
      </w:rPr>
    </w:pPr>
    <w:sdt>
      <w:sdtPr>
        <w:rPr>
          <w:rStyle w:val="Textoennegrita"/>
          <w:noProof/>
        </w:rPr>
        <w:alias w:val="Encabezado"/>
        <w:tag w:val=""/>
        <w:id w:val="12739865"/>
        <w:placeholder>
          <w:docPart w:val="4E5B4171FA764FC19C52F84AF6397366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Fuentedeprrafopredeter"/>
          <w:caps w:val="0"/>
        </w:rPr>
      </w:sdtEndPr>
      <w:sdtContent>
        <w:r w:rsidR="00312FC7">
          <w:rPr>
            <w:rStyle w:val="Textoennegrita"/>
            <w:noProof/>
          </w:rPr>
          <w:t>METODOLOGÍA DE INNOVACIÓN DESIGN THINKING</w:t>
        </w:r>
      </w:sdtContent>
    </w:sdt>
    <w:r w:rsidR="005D3A03">
      <w:rPr>
        <w:rStyle w:val="Textoennegrita"/>
        <w:noProof/>
        <w:lang w:bidi="es-ES"/>
      </w:rPr>
      <w:ptab w:relativeTo="margin" w:alignment="right" w:leader="none"/>
    </w:r>
    <w:r w:rsidR="005D3A03">
      <w:rPr>
        <w:rStyle w:val="Textoennegrita"/>
        <w:noProof/>
        <w:lang w:bidi="es-ES"/>
      </w:rPr>
      <w:fldChar w:fldCharType="begin"/>
    </w:r>
    <w:r w:rsidR="005D3A03">
      <w:rPr>
        <w:rStyle w:val="Textoennegrita"/>
        <w:noProof/>
        <w:lang w:bidi="es-ES"/>
      </w:rPr>
      <w:instrText xml:space="preserve"> PAGE   \* MERGEFORMAT </w:instrText>
    </w:r>
    <w:r w:rsidR="005D3A03">
      <w:rPr>
        <w:rStyle w:val="Textoennegrita"/>
        <w:noProof/>
        <w:lang w:bidi="es-ES"/>
      </w:rPr>
      <w:fldChar w:fldCharType="separate"/>
    </w:r>
    <w:r w:rsidR="00E30751">
      <w:rPr>
        <w:rStyle w:val="Textoennegrita"/>
        <w:noProof/>
        <w:lang w:bidi="es-ES"/>
      </w:rPr>
      <w:t>8</w:t>
    </w:r>
    <w:r w:rsidR="005D3A03">
      <w:rPr>
        <w:rStyle w:val="Textoennegrita"/>
        <w:noProof/>
        <w:lang w:bidi="es-ES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406B3" w14:textId="77777777" w:rsidR="00E81978" w:rsidRDefault="00312FC7">
    <w:pPr>
      <w:pStyle w:val="Encabezado"/>
      <w:rPr>
        <w:rStyle w:val="Textoennegrita"/>
        <w:noProof/>
      </w:rPr>
    </w:pPr>
    <w:r>
      <w:rPr>
        <w:noProof/>
        <w:lang w:bidi="es-ES"/>
      </w:rPr>
      <w:t>Informe</w:t>
    </w:r>
    <w:r w:rsidR="005D3A03">
      <w:rPr>
        <w:noProof/>
        <w:lang w:bidi="es-ES"/>
      </w:rPr>
      <w:t xml:space="preserve">: </w:t>
    </w:r>
    <w:sdt>
      <w:sdtPr>
        <w:rPr>
          <w:rStyle w:val="Textoennegrita"/>
          <w:noProof/>
        </w:rPr>
        <w:alias w:val="Encabezado"/>
        <w:tag w:val=""/>
        <w:id w:val="-696842620"/>
        <w:placeholder>
          <w:docPart w:val="2B164AB1CE7843F6A6AC12E418BD88A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Fuentedeprrafopredeter"/>
          <w:caps w:val="0"/>
        </w:rPr>
      </w:sdtEndPr>
      <w:sdtContent>
        <w:r>
          <w:rPr>
            <w:rStyle w:val="Textoennegrita"/>
            <w:noProof/>
          </w:rPr>
          <w:t>METODOLOGÍA DE INNOVACIÓN DESIGN THINKING</w:t>
        </w:r>
      </w:sdtContent>
    </w:sdt>
    <w:r w:rsidR="005D3A03">
      <w:rPr>
        <w:rStyle w:val="Textoennegrita"/>
        <w:noProof/>
        <w:lang w:bidi="es-ES"/>
      </w:rPr>
      <w:ptab w:relativeTo="margin" w:alignment="right" w:leader="none"/>
    </w:r>
    <w:r w:rsidR="005D3A03">
      <w:rPr>
        <w:rStyle w:val="Textoennegrita"/>
        <w:noProof/>
        <w:lang w:bidi="es-ES"/>
      </w:rPr>
      <w:fldChar w:fldCharType="begin"/>
    </w:r>
    <w:r w:rsidR="005D3A03">
      <w:rPr>
        <w:rStyle w:val="Textoennegrita"/>
        <w:noProof/>
        <w:lang w:bidi="es-ES"/>
      </w:rPr>
      <w:instrText xml:space="preserve"> PAGE   \* MERGEFORMAT </w:instrText>
    </w:r>
    <w:r w:rsidR="005D3A03">
      <w:rPr>
        <w:rStyle w:val="Textoennegrita"/>
        <w:noProof/>
        <w:lang w:bidi="es-ES"/>
      </w:rPr>
      <w:fldChar w:fldCharType="separate"/>
    </w:r>
    <w:r w:rsidR="00E30751">
      <w:rPr>
        <w:rStyle w:val="Textoennegrita"/>
        <w:noProof/>
        <w:lang w:bidi="es-ES"/>
      </w:rPr>
      <w:t>1</w:t>
    </w:r>
    <w:r w:rsidR="005D3A03">
      <w:rPr>
        <w:rStyle w:val="Textoennegrita"/>
        <w:noProof/>
        <w:lang w:bidi="es-E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C3B46B5"/>
    <w:multiLevelType w:val="hybridMultilevel"/>
    <w:tmpl w:val="3B36066E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E81B21"/>
    <w:multiLevelType w:val="hybridMultilevel"/>
    <w:tmpl w:val="CAB65632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D702056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974B3D"/>
    <w:multiLevelType w:val="hybridMultilevel"/>
    <w:tmpl w:val="23667AAC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5"/>
  </w:num>
  <w:num w:numId="13">
    <w:abstractNumId w:val="13"/>
  </w:num>
  <w:num w:numId="14">
    <w:abstractNumId w:val="12"/>
  </w:num>
  <w:num w:numId="15">
    <w:abstractNumId w:val="14"/>
  </w:num>
  <w:num w:numId="16">
    <w:abstractNumId w:val="11"/>
  </w:num>
  <w:num w:numId="17">
    <w:abstractNumId w:val="1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FC7"/>
    <w:rsid w:val="00013723"/>
    <w:rsid w:val="00026E1D"/>
    <w:rsid w:val="00040706"/>
    <w:rsid w:val="000746F7"/>
    <w:rsid w:val="00096B57"/>
    <w:rsid w:val="000A1A07"/>
    <w:rsid w:val="000D1CAC"/>
    <w:rsid w:val="000D3F41"/>
    <w:rsid w:val="00114F50"/>
    <w:rsid w:val="00157A47"/>
    <w:rsid w:val="001E4215"/>
    <w:rsid w:val="00312FC7"/>
    <w:rsid w:val="00324DF5"/>
    <w:rsid w:val="00355DCA"/>
    <w:rsid w:val="00360AEE"/>
    <w:rsid w:val="003A08BF"/>
    <w:rsid w:val="004177A2"/>
    <w:rsid w:val="00431939"/>
    <w:rsid w:val="004B1EFE"/>
    <w:rsid w:val="004F6FE0"/>
    <w:rsid w:val="00504905"/>
    <w:rsid w:val="00551A02"/>
    <w:rsid w:val="005534FA"/>
    <w:rsid w:val="005735CC"/>
    <w:rsid w:val="005D13EA"/>
    <w:rsid w:val="005D3A03"/>
    <w:rsid w:val="005E58E4"/>
    <w:rsid w:val="00637856"/>
    <w:rsid w:val="00642A06"/>
    <w:rsid w:val="0067626B"/>
    <w:rsid w:val="006866B9"/>
    <w:rsid w:val="006D1FBB"/>
    <w:rsid w:val="00751730"/>
    <w:rsid w:val="0076224E"/>
    <w:rsid w:val="00785535"/>
    <w:rsid w:val="007C3F59"/>
    <w:rsid w:val="007D0303"/>
    <w:rsid w:val="008002C0"/>
    <w:rsid w:val="00800E33"/>
    <w:rsid w:val="00803C1D"/>
    <w:rsid w:val="008076DC"/>
    <w:rsid w:val="00847B78"/>
    <w:rsid w:val="0085284A"/>
    <w:rsid w:val="0086461F"/>
    <w:rsid w:val="008C5323"/>
    <w:rsid w:val="00992A4B"/>
    <w:rsid w:val="009A473D"/>
    <w:rsid w:val="009A6A3B"/>
    <w:rsid w:val="009B5CF4"/>
    <w:rsid w:val="00A86686"/>
    <w:rsid w:val="00AE38E5"/>
    <w:rsid w:val="00B02613"/>
    <w:rsid w:val="00B7265A"/>
    <w:rsid w:val="00B823AA"/>
    <w:rsid w:val="00BA45DB"/>
    <w:rsid w:val="00BF4184"/>
    <w:rsid w:val="00C0601E"/>
    <w:rsid w:val="00C31D30"/>
    <w:rsid w:val="00C7413D"/>
    <w:rsid w:val="00CC687E"/>
    <w:rsid w:val="00CD6E39"/>
    <w:rsid w:val="00CF6E91"/>
    <w:rsid w:val="00D404D2"/>
    <w:rsid w:val="00D85B68"/>
    <w:rsid w:val="00D932D1"/>
    <w:rsid w:val="00D956B5"/>
    <w:rsid w:val="00DF6132"/>
    <w:rsid w:val="00E30751"/>
    <w:rsid w:val="00E6004D"/>
    <w:rsid w:val="00E81978"/>
    <w:rsid w:val="00EB7AEA"/>
    <w:rsid w:val="00EF6561"/>
    <w:rsid w:val="00F379B7"/>
    <w:rsid w:val="00F525FA"/>
    <w:rsid w:val="00F634DD"/>
    <w:rsid w:val="00FA473C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C7DA076"/>
  <w15:chartTrackingRefBased/>
  <w15:docId w15:val="{D953F104-317C-4854-97AC-DD9A0213D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line="240" w:lineRule="auto"/>
      <w:ind w:firstLine="0"/>
    </w:pPr>
  </w:style>
  <w:style w:type="character" w:customStyle="1" w:styleId="EncabezadoCar">
    <w:name w:val="Encabezado Car"/>
    <w:basedOn w:val="Fuentedeprrafopredeter"/>
    <w:link w:val="Encabezado"/>
    <w:uiPriority w:val="99"/>
    <w:rPr>
      <w:kern w:val="24"/>
    </w:rPr>
  </w:style>
  <w:style w:type="character" w:styleId="Textoennegrita">
    <w:name w:val="Strong"/>
    <w:basedOn w:val="Fuentedeprrafopredeter"/>
    <w:uiPriority w:val="22"/>
    <w:unhideWhenUsed/>
    <w:qFormat/>
    <w:rsid w:val="00E30751"/>
    <w:rPr>
      <w:rFonts w:asciiTheme="minorHAnsi" w:hAnsiTheme="minorHAnsi"/>
      <w:b w:val="0"/>
      <w:bCs w:val="0"/>
      <w:caps/>
      <w:smallCaps w:val="0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5D3A03"/>
    <w:rPr>
      <w:color w:val="404040" w:themeColor="text1" w:themeTint="BF"/>
    </w:rPr>
  </w:style>
  <w:style w:type="paragraph" w:styleId="Sinespaciado">
    <w:name w:val="No Spacing"/>
    <w:aliases w:val="Sin sangría"/>
    <w:uiPriority w:val="3"/>
    <w:qFormat/>
    <w:pPr>
      <w:ind w:firstLine="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tulo2Car">
    <w:name w:val="Título 2 Car"/>
    <w:basedOn w:val="Fuentedeprrafopredeter"/>
    <w:link w:val="Ttulo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tulo">
    <w:name w:val="Title"/>
    <w:basedOn w:val="Normal"/>
    <w:link w:val="TtuloC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tuloCar">
    <w:name w:val="Título Car"/>
    <w:basedOn w:val="Fuentedeprrafopredeter"/>
    <w:link w:val="Ttulo"/>
    <w:rsid w:val="008C5323"/>
    <w:rPr>
      <w:rFonts w:asciiTheme="majorHAnsi" w:eastAsiaTheme="majorEastAsia" w:hAnsiTheme="majorHAnsi" w:cstheme="majorBidi"/>
      <w:kern w:val="24"/>
    </w:rPr>
  </w:style>
  <w:style w:type="character" w:styleId="nfasis">
    <w:name w:val="Emphasis"/>
    <w:basedOn w:val="Fuentedeprrafopredeter"/>
    <w:uiPriority w:val="20"/>
    <w:unhideWhenUsed/>
    <w:qFormat/>
    <w:rsid w:val="00E30751"/>
    <w:rPr>
      <w:rFonts w:asciiTheme="minorHAnsi" w:hAnsiTheme="minorHAnsi"/>
      <w:i/>
      <w:iCs/>
      <w:sz w:val="24"/>
    </w:rPr>
  </w:style>
  <w:style w:type="character" w:customStyle="1" w:styleId="Ttulo3Car">
    <w:name w:val="Título 3 Car"/>
    <w:basedOn w:val="Fuentedeprrafopredeter"/>
    <w:link w:val="Ttulo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tulo4Car">
    <w:name w:val="Título 4 Car"/>
    <w:basedOn w:val="Fuentedeprrafopredeter"/>
    <w:link w:val="Ttulo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Ttulo5Car">
    <w:name w:val="Título 5 Car"/>
    <w:basedOn w:val="Fuentedeprrafopredeter"/>
    <w:link w:val="Ttulo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fa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kern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/>
      <w:ind w:firstLine="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kern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F2002"/>
    <w:rPr>
      <w:kern w:val="24"/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kern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 w:firstLine="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kern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kern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/>
      <w:ind w:left="360" w:firstLine="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kern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F2002"/>
    <w:rPr>
      <w:kern w:val="24"/>
      <w:sz w:val="22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spacing w:line="240" w:lineRule="auto"/>
      <w:ind w:left="4320" w:firstLine="0"/>
    </w:pPr>
  </w:style>
  <w:style w:type="character" w:customStyle="1" w:styleId="CierreCar">
    <w:name w:val="Cierre Car"/>
    <w:basedOn w:val="Fuentedeprrafopredeter"/>
    <w:link w:val="Cierre"/>
    <w:uiPriority w:val="99"/>
    <w:semiHidden/>
    <w:rPr>
      <w:kern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F2002"/>
    <w:rPr>
      <w:kern w:val="24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kern w:val="24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pPr>
      <w:ind w:firstLine="0"/>
    </w:pPr>
  </w:style>
  <w:style w:type="character" w:customStyle="1" w:styleId="FechaCar">
    <w:name w:val="Fecha Car"/>
    <w:basedOn w:val="Fuentedeprrafopredeter"/>
    <w:link w:val="Fecha"/>
    <w:uiPriority w:val="99"/>
    <w:semiHidden/>
    <w:rPr>
      <w:kern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pPr>
      <w:spacing w:line="240" w:lineRule="auto"/>
      <w:ind w:firstLine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Pr>
      <w:kern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2002"/>
    <w:rPr>
      <w:kern w:val="24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002C0"/>
    <w:pPr>
      <w:spacing w:line="240" w:lineRule="auto"/>
      <w:ind w:firstLin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02C0"/>
    <w:rPr>
      <w:kern w:val="24"/>
    </w:rPr>
  </w:style>
  <w:style w:type="table" w:styleId="Tablaconcuadrcula">
    <w:name w:val="Table Grid"/>
    <w:basedOn w:val="Tabla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DireccinHTML">
    <w:name w:val="HTML Address"/>
    <w:basedOn w:val="Normal"/>
    <w:link w:val="DireccinHTMLC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  <w:kern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aconvietas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aconnmeros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pPr>
      <w:spacing w:line="240" w:lineRule="auto"/>
      <w:ind w:firstLine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kern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color w:val="404040" w:themeColor="text1" w:themeTint="BF"/>
      <w:kern w:val="24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character" w:customStyle="1" w:styleId="SaludoCar">
    <w:name w:val="Saludo Car"/>
    <w:basedOn w:val="Fuentedeprrafopredeter"/>
    <w:link w:val="Saludo"/>
    <w:uiPriority w:val="99"/>
    <w:semiHidden/>
    <w:rPr>
      <w:kern w:val="24"/>
    </w:rPr>
  </w:style>
  <w:style w:type="paragraph" w:styleId="Firma">
    <w:name w:val="Signature"/>
    <w:basedOn w:val="Normal"/>
    <w:link w:val="FirmaCar"/>
    <w:uiPriority w:val="99"/>
    <w:semiHidden/>
    <w:unhideWhenUsed/>
    <w:pPr>
      <w:spacing w:line="240" w:lineRule="auto"/>
      <w:ind w:left="4320" w:firstLine="0"/>
    </w:pPr>
  </w:style>
  <w:style w:type="character" w:customStyle="1" w:styleId="FirmaCar">
    <w:name w:val="Firma Car"/>
    <w:basedOn w:val="Fuentedeprrafopredeter"/>
    <w:link w:val="Firma"/>
    <w:uiPriority w:val="99"/>
    <w:semiHidden/>
    <w:rPr>
      <w:kern w:val="24"/>
    </w:r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Refdenotaalpie">
    <w:name w:val="footnote reference"/>
    <w:basedOn w:val="Fuentedeprrafopredeter"/>
    <w:uiPriority w:val="5"/>
    <w:unhideWhenUsed/>
    <w:qFormat/>
    <w:rPr>
      <w:vertAlign w:val="superscript"/>
    </w:rPr>
  </w:style>
  <w:style w:type="table" w:customStyle="1" w:styleId="InformeAPA">
    <w:name w:val="Informe APA"/>
    <w:basedOn w:val="Tabla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ailustracin">
    <w:name w:val="Tabla/ilustración"/>
    <w:basedOn w:val="Normal"/>
    <w:uiPriority w:val="39"/>
    <w:qFormat/>
    <w:pPr>
      <w:spacing w:before="240"/>
      <w:ind w:firstLine="0"/>
      <w:contextualSpacing/>
    </w:pPr>
  </w:style>
  <w:style w:type="table" w:styleId="Tablanormal1">
    <w:name w:val="Plain Table 1"/>
    <w:basedOn w:val="Tabla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FF2002"/>
    <w:rPr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F2002"/>
    <w:rPr>
      <w:kern w:val="24"/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tulo21">
    <w:name w:val="Título 21"/>
    <w:basedOn w:val="Normal"/>
    <w:uiPriority w:val="1"/>
    <w:qFormat/>
    <w:rsid w:val="00B823AA"/>
    <w:pPr>
      <w:ind w:firstLine="0"/>
      <w:jc w:val="center"/>
    </w:pPr>
  </w:style>
  <w:style w:type="paragraph" w:customStyle="1" w:styleId="mbr-step-text">
    <w:name w:val="mbr-step-text"/>
    <w:basedOn w:val="Normal"/>
    <w:rsid w:val="00114F5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lang w:val="es-419" w:eastAsia="es-419"/>
    </w:rPr>
  </w:style>
  <w:style w:type="character" w:styleId="Hipervnculo">
    <w:name w:val="Hyperlink"/>
    <w:basedOn w:val="Fuentedeprrafopredeter"/>
    <w:uiPriority w:val="99"/>
    <w:unhideWhenUsed/>
    <w:rsid w:val="0086461F"/>
    <w:rPr>
      <w:color w:val="5F5F5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4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tar-get.co" TargetMode="External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stillo\AppData\Roaming\Microsoft\Templates\Informe%20de%20estilo%20APA%20(6%20edici&#243;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0FCFB17B17B42C98E21619087FFE6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334473-F13B-4DDE-A020-DF7058AC6852}"/>
      </w:docPartPr>
      <w:docPartBody>
        <w:p w:rsidR="00511CFB" w:rsidRDefault="002A5C51">
          <w:pPr>
            <w:pStyle w:val="E0FCFB17B17B42C98E21619087FFE6E3"/>
          </w:pPr>
          <w:r w:rsidRPr="00642A06">
            <w:rPr>
              <w:noProof/>
              <w:lang w:bidi="es-ES"/>
            </w:rPr>
            <w:t>[Título aquí, hasta 12 palabras, en una o dos líneas]</w:t>
          </w:r>
        </w:p>
      </w:docPartBody>
    </w:docPart>
    <w:docPart>
      <w:docPartPr>
        <w:name w:val="CF7667D6A69C4BEBA25A7B329B6B3F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64A96-EBED-4410-9AC4-38A94FA3FDBD}"/>
      </w:docPartPr>
      <w:docPartBody>
        <w:p w:rsidR="00511CFB" w:rsidRDefault="002A5C51">
          <w:pPr>
            <w:pStyle w:val="CF7667D6A69C4BEBA25A7B329B6B3FE4"/>
          </w:pPr>
          <w:r w:rsidRPr="00642A06">
            <w:rPr>
              <w:noProof/>
              <w:lang w:bidi="es-ES"/>
            </w:rPr>
            <w:t>Nota del autor</w:t>
          </w:r>
        </w:p>
      </w:docPartBody>
    </w:docPart>
    <w:docPart>
      <w:docPartPr>
        <w:name w:val="B31DA209C30F40DCAA63B16879A020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8BF499-9B87-4D5E-82DD-EE297189368B}"/>
      </w:docPartPr>
      <w:docPartBody>
        <w:p w:rsidR="00511CFB" w:rsidRDefault="002A5C51">
          <w:pPr>
            <w:pStyle w:val="B31DA209C30F40DCAA63B16879A020D0"/>
          </w:pPr>
          <w:r w:rsidRPr="00642A06">
            <w:rPr>
              <w:noProof/>
              <w:lang w:bidi="es-ES"/>
            </w:rPr>
            <w:t>Resumen</w:t>
          </w:r>
        </w:p>
      </w:docPartBody>
    </w:docPart>
    <w:docPart>
      <w:docPartPr>
        <w:name w:val="0A58A2AF01AA4A0085B76BE49CE5A6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9F122F-42CF-4B6E-B05B-606F375EB209}"/>
      </w:docPartPr>
      <w:docPartBody>
        <w:p w:rsidR="00511CFB" w:rsidRDefault="002A5C51">
          <w:pPr>
            <w:pStyle w:val="0A58A2AF01AA4A0085B76BE49CE5A68C"/>
          </w:pPr>
          <w:r w:rsidRPr="00642A06">
            <w:rPr>
              <w:noProof/>
              <w:lang w:bidi="es-ES"/>
            </w:rPr>
            <w:t>[Título aquí, hasta 12 palabras, en una o dos líneas]</w:t>
          </w:r>
        </w:p>
      </w:docPartBody>
    </w:docPart>
    <w:docPart>
      <w:docPartPr>
        <w:name w:val="4E5B4171FA764FC19C52F84AF63973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EEBEA-E85E-42D8-89BA-2E69C7AF3C42}"/>
      </w:docPartPr>
      <w:docPartBody>
        <w:p w:rsidR="00511CFB" w:rsidRDefault="002A5C51">
          <w:pPr>
            <w:pStyle w:val="4E5B4171FA764FC19C52F84AF6397366"/>
          </w:pPr>
          <w:r w:rsidRPr="00642A06">
            <w:rPr>
              <w:noProof/>
              <w:lang w:bidi="es-ES"/>
            </w:rPr>
            <w:t>Título de ilustraciones</w:t>
          </w:r>
        </w:p>
      </w:docPartBody>
    </w:docPart>
    <w:docPart>
      <w:docPartPr>
        <w:name w:val="2B164AB1CE7843F6A6AC12E418BD88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11CB2A-0862-4E66-A98A-C2FA613B006D}"/>
      </w:docPartPr>
      <w:docPartBody>
        <w:p w:rsidR="00511CFB" w:rsidRDefault="002A5C51">
          <w:pPr>
            <w:pStyle w:val="2B164AB1CE7843F6A6AC12E418BD88A8"/>
          </w:pPr>
          <w:r w:rsidRPr="00642A06">
            <w:rPr>
              <w:noProof/>
              <w:lang w:bidi="es-ES"/>
            </w:rPr>
            <w:t>[Incluya todas las ilustraciones en su propia sección, después de las referencias (y, si corresponde, de las notas al pie y las tablas). Incluya un título numerado para cada ilustración. Use el estilo de tabla o ilustración para agregar fácilmente espaciado entre la ilustración y el título.]</w:t>
          </w:r>
        </w:p>
      </w:docPartBody>
    </w:docPart>
    <w:docPart>
      <w:docPartPr>
        <w:name w:val="F0088B254BFD4074BA32345224B7C2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D0B86D-A227-46C6-842B-21F020894F75}"/>
      </w:docPartPr>
      <w:docPartBody>
        <w:p w:rsidR="00000000" w:rsidRDefault="00511CFB" w:rsidP="00511CFB">
          <w:pPr>
            <w:pStyle w:val="F0088B254BFD4074BA32345224B7C2A2"/>
          </w:pPr>
          <w:r w:rsidRPr="00642A06">
            <w:rPr>
              <w:noProof/>
              <w:lang w:bidi="es-ES"/>
            </w:rPr>
            <w:t>Notas al pie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C51"/>
    <w:rsid w:val="002A5C51"/>
    <w:rsid w:val="00511CFB"/>
    <w:rsid w:val="00D5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0FCFB17B17B42C98E21619087FFE6E3">
    <w:name w:val="E0FCFB17B17B42C98E21619087FFE6E3"/>
  </w:style>
  <w:style w:type="paragraph" w:customStyle="1" w:styleId="D8024F84EB68421B96FED7734543B346">
    <w:name w:val="D8024F84EB68421B96FED7734543B346"/>
  </w:style>
  <w:style w:type="paragraph" w:customStyle="1" w:styleId="2339302CF79B492588EF154CCC79AA39">
    <w:name w:val="2339302CF79B492588EF154CCC79AA39"/>
  </w:style>
  <w:style w:type="paragraph" w:customStyle="1" w:styleId="CF7667D6A69C4BEBA25A7B329B6B3FE4">
    <w:name w:val="CF7667D6A69C4BEBA25A7B329B6B3FE4"/>
  </w:style>
  <w:style w:type="paragraph" w:customStyle="1" w:styleId="BFB82AE9620544CDBE7C664A9F4C8778">
    <w:name w:val="BFB82AE9620544CDBE7C664A9F4C8778"/>
  </w:style>
  <w:style w:type="paragraph" w:customStyle="1" w:styleId="B31DA209C30F40DCAA63B16879A020D0">
    <w:name w:val="B31DA209C30F40DCAA63B16879A020D0"/>
  </w:style>
  <w:style w:type="character" w:styleId="nfasis">
    <w:name w:val="Emphasis"/>
    <w:basedOn w:val="Fuentedeprrafopredeter"/>
    <w:uiPriority w:val="4"/>
    <w:unhideWhenUsed/>
    <w:qFormat/>
    <w:rPr>
      <w:rFonts w:asciiTheme="minorHAnsi" w:hAnsiTheme="minorHAnsi"/>
      <w:i/>
      <w:iCs/>
      <w:sz w:val="24"/>
    </w:rPr>
  </w:style>
  <w:style w:type="paragraph" w:customStyle="1" w:styleId="52EE7EE7BC2842C28AB2787DA968E086">
    <w:name w:val="52EE7EE7BC2842C28AB2787DA968E086"/>
  </w:style>
  <w:style w:type="paragraph" w:customStyle="1" w:styleId="FD6D756AD67743D1B4871A5F4DE6E012">
    <w:name w:val="FD6D756AD67743D1B4871A5F4DE6E012"/>
  </w:style>
  <w:style w:type="paragraph" w:customStyle="1" w:styleId="0A58A2AF01AA4A0085B76BE49CE5A68C">
    <w:name w:val="0A58A2AF01AA4A0085B76BE49CE5A68C"/>
  </w:style>
  <w:style w:type="paragraph" w:customStyle="1" w:styleId="EBFC97D59A104041ADFBAF23F4C1C846">
    <w:name w:val="EBFC97D59A104041ADFBAF23F4C1C846"/>
  </w:style>
  <w:style w:type="paragraph" w:customStyle="1" w:styleId="8EF0AD6729CA495A93858C5286623779">
    <w:name w:val="8EF0AD6729CA495A93858C5286623779"/>
  </w:style>
  <w:style w:type="paragraph" w:customStyle="1" w:styleId="7860D493FBB047BB974F9F67A18A3573">
    <w:name w:val="7860D493FBB047BB974F9F67A18A3573"/>
  </w:style>
  <w:style w:type="paragraph" w:customStyle="1" w:styleId="D1AE70F9B21C4B819BE8BC9D9EF1F2ED">
    <w:name w:val="D1AE70F9B21C4B819BE8BC9D9EF1F2ED"/>
  </w:style>
  <w:style w:type="paragraph" w:customStyle="1" w:styleId="2D344F466CC9430C80D95693A9CC4867">
    <w:name w:val="2D344F466CC9430C80D95693A9CC4867"/>
  </w:style>
  <w:style w:type="paragraph" w:customStyle="1" w:styleId="FD06616F288342EFB1DFD0B66198E5D3">
    <w:name w:val="FD06616F288342EFB1DFD0B66198E5D3"/>
  </w:style>
  <w:style w:type="paragraph" w:customStyle="1" w:styleId="A8348B4828C4417E990B0BAAB4475601">
    <w:name w:val="A8348B4828C4417E990B0BAAB4475601"/>
  </w:style>
  <w:style w:type="paragraph" w:customStyle="1" w:styleId="01A9F2E06D0B4FDDBB1A7B43A92D013E">
    <w:name w:val="01A9F2E06D0B4FDDBB1A7B43A92D013E"/>
  </w:style>
  <w:style w:type="paragraph" w:customStyle="1" w:styleId="9C48B9CDCD5749EB848DD0DAAA5D0B08">
    <w:name w:val="9C48B9CDCD5749EB848DD0DAAA5D0B08"/>
  </w:style>
  <w:style w:type="paragraph" w:customStyle="1" w:styleId="35AAB471C0E1427F8C3D023F1B215EA0">
    <w:name w:val="35AAB471C0E1427F8C3D023F1B215EA0"/>
  </w:style>
  <w:style w:type="paragraph" w:customStyle="1" w:styleId="7665751E7C9547B9A2F6D4425EFB9C31">
    <w:name w:val="7665751E7C9547B9A2F6D4425EFB9C31"/>
  </w:style>
  <w:style w:type="paragraph" w:customStyle="1" w:styleId="3A942A9FAB964A4FBC19E25FED30DF8F">
    <w:name w:val="3A942A9FAB964A4FBC19E25FED30DF8F"/>
  </w:style>
  <w:style w:type="paragraph" w:customStyle="1" w:styleId="E14682F70D644445B633D3B198A6FC12">
    <w:name w:val="E14682F70D644445B633D3B198A6FC12"/>
  </w:style>
  <w:style w:type="paragraph" w:customStyle="1" w:styleId="D76A85D316A2441ABF53B55C00348146">
    <w:name w:val="D76A85D316A2441ABF53B55C00348146"/>
  </w:style>
  <w:style w:type="paragraph" w:customStyle="1" w:styleId="0642ED4BCB4C4E71903815651947278A">
    <w:name w:val="0642ED4BCB4C4E71903815651947278A"/>
  </w:style>
  <w:style w:type="paragraph" w:customStyle="1" w:styleId="D877995A788D4E9F8BB1C34D77ADB644">
    <w:name w:val="D877995A788D4E9F8BB1C34D77ADB644"/>
  </w:style>
  <w:style w:type="paragraph" w:customStyle="1" w:styleId="A5DD9F234E5F40A9982A0A04B4DCF86F">
    <w:name w:val="A5DD9F234E5F40A9982A0A04B4DCF86F"/>
  </w:style>
  <w:style w:type="paragraph" w:customStyle="1" w:styleId="103000C1281449B7BB26069CABAC4646">
    <w:name w:val="103000C1281449B7BB26069CABAC4646"/>
  </w:style>
  <w:style w:type="paragraph" w:customStyle="1" w:styleId="0413CBA2DCCA4818BB75CD70497B2900">
    <w:name w:val="0413CBA2DCCA4818BB75CD70497B2900"/>
  </w:style>
  <w:style w:type="paragraph" w:customStyle="1" w:styleId="A0111DA2CA13486FA8B20DFCE43CBCCB">
    <w:name w:val="A0111DA2CA13486FA8B20DFCE43CBCCB"/>
  </w:style>
  <w:style w:type="paragraph" w:customStyle="1" w:styleId="C7865D3A91AC43AF956920D6C99DC61E">
    <w:name w:val="C7865D3A91AC43AF956920D6C99DC61E"/>
  </w:style>
  <w:style w:type="paragraph" w:customStyle="1" w:styleId="5DFD612914084A2A90CAD9ABF952E079">
    <w:name w:val="5DFD612914084A2A90CAD9ABF952E079"/>
  </w:style>
  <w:style w:type="paragraph" w:customStyle="1" w:styleId="8147C3B82F87474EAC3FDCB06180C06C">
    <w:name w:val="8147C3B82F87474EAC3FDCB06180C06C"/>
  </w:style>
  <w:style w:type="paragraph" w:customStyle="1" w:styleId="5BBBA27D38154D2C8EA0D9D6ED152EA7">
    <w:name w:val="5BBBA27D38154D2C8EA0D9D6ED152EA7"/>
  </w:style>
  <w:style w:type="paragraph" w:customStyle="1" w:styleId="022177CC0DF4440B8CC0C573CB478249">
    <w:name w:val="022177CC0DF4440B8CC0C573CB478249"/>
  </w:style>
  <w:style w:type="paragraph" w:customStyle="1" w:styleId="B586FFE9483440089CDE57F4ACFCD543">
    <w:name w:val="B586FFE9483440089CDE57F4ACFCD543"/>
  </w:style>
  <w:style w:type="paragraph" w:customStyle="1" w:styleId="D9387CB535E141FDBBDD55794D29FAB8">
    <w:name w:val="D9387CB535E141FDBBDD55794D29FAB8"/>
  </w:style>
  <w:style w:type="paragraph" w:customStyle="1" w:styleId="94DF74D5D7624A06A939DAADEFEA47B7">
    <w:name w:val="94DF74D5D7624A06A939DAADEFEA47B7"/>
  </w:style>
  <w:style w:type="paragraph" w:customStyle="1" w:styleId="24DEF43EBE7D46AA96DE075302557601">
    <w:name w:val="24DEF43EBE7D46AA96DE075302557601"/>
  </w:style>
  <w:style w:type="paragraph" w:customStyle="1" w:styleId="54189C6E04EB4BBA9B5A3E3B00764099">
    <w:name w:val="54189C6E04EB4BBA9B5A3E3B00764099"/>
  </w:style>
  <w:style w:type="paragraph" w:customStyle="1" w:styleId="0A2B2935092143109AB3149CC0DF6385">
    <w:name w:val="0A2B2935092143109AB3149CC0DF6385"/>
  </w:style>
  <w:style w:type="paragraph" w:customStyle="1" w:styleId="A18D801833024C10890907804A520554">
    <w:name w:val="A18D801833024C10890907804A520554"/>
  </w:style>
  <w:style w:type="paragraph" w:customStyle="1" w:styleId="D0E4AA82F4214B65B68D13AFECEF842B">
    <w:name w:val="D0E4AA82F4214B65B68D13AFECEF842B"/>
  </w:style>
  <w:style w:type="paragraph" w:customStyle="1" w:styleId="6AFFF2DD4CD148C289ECFB00F4D5143A">
    <w:name w:val="6AFFF2DD4CD148C289ECFB00F4D5143A"/>
  </w:style>
  <w:style w:type="paragraph" w:customStyle="1" w:styleId="F5336146E5A24498B8D74208BE4AB3C5">
    <w:name w:val="F5336146E5A24498B8D74208BE4AB3C5"/>
  </w:style>
  <w:style w:type="paragraph" w:customStyle="1" w:styleId="0DDBEA8FE35B4061A1001FBCABD29832">
    <w:name w:val="0DDBEA8FE35B4061A1001FBCABD29832"/>
  </w:style>
  <w:style w:type="paragraph" w:customStyle="1" w:styleId="33CCFCF55343439799711D2D4B0A2CE6">
    <w:name w:val="33CCFCF55343439799711D2D4B0A2CE6"/>
  </w:style>
  <w:style w:type="paragraph" w:customStyle="1" w:styleId="4DACA8F9E8434C69A6C76863180A64F8">
    <w:name w:val="4DACA8F9E8434C69A6C76863180A64F8"/>
  </w:style>
  <w:style w:type="paragraph" w:customStyle="1" w:styleId="847312DCC586438EA490A449D3E96B20">
    <w:name w:val="847312DCC586438EA490A449D3E96B20"/>
  </w:style>
  <w:style w:type="paragraph" w:customStyle="1" w:styleId="0FC52F3D763749DEB7C1401AEAB512C7">
    <w:name w:val="0FC52F3D763749DEB7C1401AEAB512C7"/>
  </w:style>
  <w:style w:type="paragraph" w:customStyle="1" w:styleId="9887A56937EB41EF8B266C2E01CACDC1">
    <w:name w:val="9887A56937EB41EF8B266C2E01CACDC1"/>
  </w:style>
  <w:style w:type="paragraph" w:customStyle="1" w:styleId="87A0B375C49B49A49C0F0BBCC254B24B">
    <w:name w:val="87A0B375C49B49A49C0F0BBCC254B24B"/>
  </w:style>
  <w:style w:type="paragraph" w:customStyle="1" w:styleId="16FF2D4626ED4BEBBD6EBDAF103BACD5">
    <w:name w:val="16FF2D4626ED4BEBBD6EBDAF103BACD5"/>
  </w:style>
  <w:style w:type="paragraph" w:customStyle="1" w:styleId="2978FDD7EC3F4DE2ADA5220C5F589950">
    <w:name w:val="2978FDD7EC3F4DE2ADA5220C5F589950"/>
  </w:style>
  <w:style w:type="paragraph" w:customStyle="1" w:styleId="A56E2273715B4D74842AB16C9BCC5182">
    <w:name w:val="A56E2273715B4D74842AB16C9BCC5182"/>
  </w:style>
  <w:style w:type="paragraph" w:customStyle="1" w:styleId="4CCD77B259CF4378A071EA0AB942A49A">
    <w:name w:val="4CCD77B259CF4378A071EA0AB942A49A"/>
  </w:style>
  <w:style w:type="paragraph" w:customStyle="1" w:styleId="EADE0B7A63534091B9F97694BAD0F921">
    <w:name w:val="EADE0B7A63534091B9F97694BAD0F921"/>
  </w:style>
  <w:style w:type="paragraph" w:customStyle="1" w:styleId="E7E241C7010C4F8B87AC19C62A784C3B">
    <w:name w:val="E7E241C7010C4F8B87AC19C62A784C3B"/>
  </w:style>
  <w:style w:type="paragraph" w:customStyle="1" w:styleId="47893467F136426E9191F6F902C8380C">
    <w:name w:val="47893467F136426E9191F6F902C8380C"/>
  </w:style>
  <w:style w:type="paragraph" w:customStyle="1" w:styleId="03ECAB079F634A9B82F57348946F3546">
    <w:name w:val="03ECAB079F634A9B82F57348946F3546"/>
  </w:style>
  <w:style w:type="paragraph" w:customStyle="1" w:styleId="767A239A3C934751895F51EA6DED548E">
    <w:name w:val="767A239A3C934751895F51EA6DED548E"/>
  </w:style>
  <w:style w:type="paragraph" w:customStyle="1" w:styleId="E8460C63378740C29B7E7A06DC66D220">
    <w:name w:val="E8460C63378740C29B7E7A06DC66D220"/>
  </w:style>
  <w:style w:type="paragraph" w:customStyle="1" w:styleId="4E5B4171FA764FC19C52F84AF6397366">
    <w:name w:val="4E5B4171FA764FC19C52F84AF6397366"/>
  </w:style>
  <w:style w:type="paragraph" w:customStyle="1" w:styleId="2B164AB1CE7843F6A6AC12E418BD88A8">
    <w:name w:val="2B164AB1CE7843F6A6AC12E418BD88A8"/>
  </w:style>
  <w:style w:type="paragraph" w:customStyle="1" w:styleId="F0088B254BFD4074BA32345224B7C2A2">
    <w:name w:val="F0088B254BFD4074BA32345224B7C2A2"/>
    <w:rsid w:val="00511C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METODOLOGÍA DE INNOVACIÓN DESIGN THINKING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Gra19</b:Tag>
    <b:SourceType>Report</b:SourceType>
    <b:Guid>{1E7F4C8E-67E5-48B6-AAB4-4F824C045633}</b:Guid>
    <b:Title>Asistencia Técnica Gratuita</b:Title>
    <b:Year>2019</b:Year>
    <b:City>Buenaventura</b:City>
    <b:Author>
      <b:Author>
        <b:NameList>
          <b:Person>
            <b:Last>Grajales</b:Last>
            <b:First>Jonathan</b:First>
            <b:Middle>Castillo</b:Middle>
          </b:Person>
        </b:NameList>
      </b:Author>
    </b:Author>
    <b:Department>Estudiante Programa de Ingeniera en Sistemas</b:Department>
    <b:Institution>Fundación Unipanamericana Compensar</b:Institution>
    <b:ShortTitle>TAR-get</b:ShortTitle>
    <b:RefOrder>1</b:RefOrder>
  </b:Source>
  <b:Source>
    <b:Tag>Man</b:Tag>
    <b:SourceType>Book</b:SourceType>
    <b:Guid>{8D29E894-FE62-4E56-92EC-60E4B02ED186}</b:Guid>
    <b:Title>Design Thinking Lidera el presente. Crea el futuro.</b:Title>
    <b:Author>
      <b:Author>
        <b:NameList>
          <b:Person>
            <b:Last>Ortega</b:Last>
            <b:First>Manuel</b:First>
            <b:Middle>Serrano</b:Middle>
          </b:Person>
          <b:Person>
            <b:Last>Ceballos</b:Last>
            <b:First>Pilar</b:First>
            <b:Middle>Blázquez</b:Middle>
          </b:Person>
        </b:NameList>
      </b:Author>
    </b:Author>
    <b:City>Madrid</b:City>
    <b:Publisher>ESIC EDITORIAL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73CDD3-567F-4746-852D-4760FA2ED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estilo APA (6 edición)</Template>
  <TotalTime>289</TotalTime>
  <Pages>16</Pages>
  <Words>1211</Words>
  <Characters>6661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Metodología de Innovación Design Thinking: TAR-get.co</vt:lpstr>
      <vt:lpstr/>
    </vt:vector>
  </TitlesOfParts>
  <Company/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Innovación Design Thinking: TAR-get.co</dc:title>
  <dc:subject/>
  <dc:creator>jcastillo</dc:creator>
  <cp:keywords/>
  <dc:description/>
  <cp:lastModifiedBy>Jonathan Castillo</cp:lastModifiedBy>
  <cp:revision>32</cp:revision>
  <dcterms:created xsi:type="dcterms:W3CDTF">2020-03-07T00:10:00Z</dcterms:created>
  <dcterms:modified xsi:type="dcterms:W3CDTF">2020-03-10T20:02:00Z</dcterms:modified>
</cp:coreProperties>
</file>